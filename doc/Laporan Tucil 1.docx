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4CF3E" w14:textId="199AB0C6" w:rsidR="00936798" w:rsidRDefault="00CB5F4B" w:rsidP="00CB5F4B">
      <w:pPr>
        <w:pStyle w:val="Title"/>
      </w:pPr>
      <w:r>
        <w:t xml:space="preserve">Tugas </w:t>
      </w:r>
      <w:r w:rsidR="00B44E07">
        <w:t>Kecil</w:t>
      </w:r>
      <w:r>
        <w:t xml:space="preserve"> </w:t>
      </w:r>
      <w:r w:rsidR="00B7032B">
        <w:t xml:space="preserve">1 </w:t>
      </w:r>
      <w:r>
        <w:t>IF2</w:t>
      </w:r>
      <w:r w:rsidR="00B44E07">
        <w:t>211</w:t>
      </w:r>
      <w:r>
        <w:t xml:space="preserve"> </w:t>
      </w:r>
      <w:r w:rsidR="007E5AED">
        <w:t>Strategi Algoritma</w:t>
      </w:r>
      <w:r>
        <w:t xml:space="preserve">: </w:t>
      </w:r>
      <w:r w:rsidR="00316F85">
        <w:t>Penyelesaian Word Search Puzzle dengan Algoritma Brute Force</w:t>
      </w:r>
    </w:p>
    <w:p w14:paraId="39EF5E2E" w14:textId="391F9607" w:rsidR="00DF3135" w:rsidRDefault="00ED2EA2" w:rsidP="00CB5F4B">
      <w:pPr>
        <w:pStyle w:val="Titl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F997DA" wp14:editId="70EA7A8A">
            <wp:simplePos x="0" y="0"/>
            <wp:positionH relativeFrom="margin">
              <wp:posOffset>1108710</wp:posOffset>
            </wp:positionH>
            <wp:positionV relativeFrom="margin">
              <wp:posOffset>1201116</wp:posOffset>
            </wp:positionV>
            <wp:extent cx="3514090" cy="35140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CF0B1" w14:textId="3D607970" w:rsidR="00DF3135" w:rsidRDefault="00DF3135" w:rsidP="00CB5F4B">
      <w:pPr>
        <w:pStyle w:val="Title"/>
      </w:pPr>
    </w:p>
    <w:p w14:paraId="38AA71F2" w14:textId="77777777" w:rsidR="00DF3135" w:rsidRDefault="00DF3135" w:rsidP="00CB5F4B">
      <w:pPr>
        <w:pStyle w:val="Title"/>
      </w:pPr>
    </w:p>
    <w:p w14:paraId="7DE21ADD" w14:textId="77777777" w:rsidR="00DF3135" w:rsidRDefault="00DF3135" w:rsidP="00CB5F4B">
      <w:pPr>
        <w:pStyle w:val="Title"/>
      </w:pPr>
    </w:p>
    <w:p w14:paraId="662D9B33" w14:textId="77777777" w:rsidR="00DF3135" w:rsidRDefault="00DF3135" w:rsidP="00CB5F4B">
      <w:pPr>
        <w:pStyle w:val="Title"/>
      </w:pPr>
    </w:p>
    <w:p w14:paraId="7EA7EABC" w14:textId="77777777" w:rsidR="00DF3135" w:rsidRDefault="00DF3135" w:rsidP="7BB5DAB9">
      <w:pPr>
        <w:pStyle w:val="Title"/>
        <w:rPr>
          <w:bCs/>
        </w:rPr>
      </w:pPr>
    </w:p>
    <w:p w14:paraId="0AE52E21" w14:textId="77777777" w:rsidR="00DF3135" w:rsidRDefault="00DF3135" w:rsidP="00CB5F4B">
      <w:pPr>
        <w:pStyle w:val="Title"/>
      </w:pPr>
    </w:p>
    <w:p w14:paraId="152756F9" w14:textId="77777777" w:rsidR="00DF3135" w:rsidRDefault="00DF3135" w:rsidP="00CB5F4B">
      <w:pPr>
        <w:pStyle w:val="Title"/>
      </w:pPr>
    </w:p>
    <w:p w14:paraId="21403DAA" w14:textId="77777777" w:rsidR="00DF3135" w:rsidRDefault="00DF3135" w:rsidP="00CB5F4B">
      <w:pPr>
        <w:pStyle w:val="Title"/>
      </w:pPr>
    </w:p>
    <w:p w14:paraId="388A66DE" w14:textId="77777777" w:rsidR="00DF3135" w:rsidRDefault="00DF3135" w:rsidP="00CB5F4B">
      <w:pPr>
        <w:pStyle w:val="Title"/>
      </w:pPr>
    </w:p>
    <w:p w14:paraId="309930C2" w14:textId="77777777" w:rsidR="00DF3135" w:rsidRDefault="00DF3135" w:rsidP="00CB5F4B">
      <w:pPr>
        <w:pStyle w:val="Title"/>
      </w:pPr>
    </w:p>
    <w:p w14:paraId="7FF061B5" w14:textId="77777777" w:rsidR="00DF3135" w:rsidRDefault="00DF3135" w:rsidP="00187A18">
      <w:pPr>
        <w:pStyle w:val="Title"/>
        <w:jc w:val="left"/>
      </w:pPr>
    </w:p>
    <w:p w14:paraId="43E157C9" w14:textId="77777777" w:rsidR="00CB5F4B" w:rsidRDefault="00CB5F4B" w:rsidP="00DF3135">
      <w:pPr>
        <w:pStyle w:val="Title"/>
        <w:rPr>
          <w:sz w:val="28"/>
          <w:szCs w:val="28"/>
        </w:rPr>
      </w:pPr>
    </w:p>
    <w:p w14:paraId="36F19DC0" w14:textId="7EFEE540" w:rsidR="00DF3135" w:rsidRPr="00187A18" w:rsidRDefault="00655E50" w:rsidP="004E0D14">
      <w:pPr>
        <w:pStyle w:val="Title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Dibuat oleh:</w:t>
      </w:r>
    </w:p>
    <w:p w14:paraId="6E3D9F85" w14:textId="77777777" w:rsidR="00DF3135" w:rsidRPr="00187A18" w:rsidRDefault="00DF3135" w:rsidP="004E0D14">
      <w:pPr>
        <w:pStyle w:val="Title"/>
        <w:spacing w:before="240" w:after="240" w:line="360" w:lineRule="auto"/>
        <w:rPr>
          <w:b w:val="0"/>
          <w:bCs/>
          <w:sz w:val="28"/>
          <w:szCs w:val="28"/>
        </w:rPr>
      </w:pPr>
      <w:r w:rsidRPr="00187A18">
        <w:rPr>
          <w:b w:val="0"/>
          <w:bCs/>
          <w:sz w:val="28"/>
          <w:szCs w:val="28"/>
        </w:rPr>
        <w:t>Aditya Prawira N</w:t>
      </w:r>
      <w:r w:rsidRPr="00187A18">
        <w:rPr>
          <w:b w:val="0"/>
          <w:bCs/>
          <w:sz w:val="28"/>
          <w:szCs w:val="28"/>
        </w:rPr>
        <w:tab/>
        <w:t>13520049</w:t>
      </w:r>
    </w:p>
    <w:p w14:paraId="227D75E3" w14:textId="042B8EE9" w:rsidR="004E0D14" w:rsidRDefault="004E0D14" w:rsidP="004E0D14">
      <w:pPr>
        <w:pStyle w:val="Title"/>
        <w:spacing w:after="240" w:line="360" w:lineRule="auto"/>
        <w:rPr>
          <w:b w:val="0"/>
          <w:bCs/>
          <w:sz w:val="28"/>
          <w:szCs w:val="28"/>
        </w:rPr>
      </w:pPr>
    </w:p>
    <w:p w14:paraId="161627D6" w14:textId="77777777" w:rsidR="00655E50" w:rsidRDefault="00655E50" w:rsidP="004E0D14">
      <w:pPr>
        <w:pStyle w:val="Title"/>
        <w:spacing w:after="240" w:line="360" w:lineRule="auto"/>
        <w:rPr>
          <w:b w:val="0"/>
          <w:bCs/>
          <w:sz w:val="36"/>
          <w:szCs w:val="36"/>
        </w:rPr>
      </w:pPr>
    </w:p>
    <w:p w14:paraId="42205138" w14:textId="77777777" w:rsidR="004E0D14" w:rsidRPr="004E0D14" w:rsidRDefault="004E0D14" w:rsidP="004E0D14">
      <w:pPr>
        <w:pStyle w:val="Title"/>
        <w:spacing w:after="240" w:line="360" w:lineRule="auto"/>
        <w:rPr>
          <w:b w:val="0"/>
          <w:bCs/>
          <w:sz w:val="32"/>
          <w:szCs w:val="32"/>
        </w:rPr>
      </w:pPr>
      <w:r w:rsidRPr="004E0D14">
        <w:rPr>
          <w:b w:val="0"/>
          <w:bCs/>
          <w:sz w:val="32"/>
          <w:szCs w:val="32"/>
        </w:rPr>
        <w:t>PROGRAM STUDI TEKNIK INFORMATIKA</w:t>
      </w:r>
    </w:p>
    <w:p w14:paraId="6CD89D52" w14:textId="77777777" w:rsidR="004E0D14" w:rsidRPr="004E0D14" w:rsidRDefault="004E0D14" w:rsidP="004E0D14">
      <w:pPr>
        <w:pStyle w:val="Title"/>
        <w:spacing w:after="240" w:line="360" w:lineRule="auto"/>
        <w:rPr>
          <w:b w:val="0"/>
          <w:bCs/>
          <w:sz w:val="32"/>
          <w:szCs w:val="32"/>
        </w:rPr>
      </w:pPr>
      <w:r w:rsidRPr="004E0D14">
        <w:rPr>
          <w:b w:val="0"/>
          <w:bCs/>
          <w:sz w:val="32"/>
          <w:szCs w:val="32"/>
        </w:rPr>
        <w:t>SEKOLAH TEKNIK ELEKTRO DAN INFORMATIKA</w:t>
      </w:r>
    </w:p>
    <w:p w14:paraId="4D1833AC" w14:textId="77777777" w:rsidR="004E0D14" w:rsidRPr="004E0D14" w:rsidRDefault="004E0D14" w:rsidP="004E0D14">
      <w:pPr>
        <w:pStyle w:val="Title"/>
        <w:spacing w:after="240" w:line="360" w:lineRule="auto"/>
        <w:rPr>
          <w:b w:val="0"/>
          <w:bCs/>
          <w:sz w:val="32"/>
          <w:szCs w:val="32"/>
        </w:rPr>
      </w:pPr>
      <w:r w:rsidRPr="004E0D14">
        <w:rPr>
          <w:b w:val="0"/>
          <w:bCs/>
          <w:sz w:val="32"/>
          <w:szCs w:val="32"/>
        </w:rPr>
        <w:t>INSTITUT TEKNOLOGI BANDUNG</w:t>
      </w:r>
    </w:p>
    <w:p w14:paraId="34832214" w14:textId="77777777" w:rsidR="004E0D14" w:rsidRPr="004E0D14" w:rsidRDefault="004E0D14" w:rsidP="004E0D14">
      <w:pPr>
        <w:pStyle w:val="Title"/>
        <w:spacing w:after="240" w:line="360" w:lineRule="auto"/>
        <w:rPr>
          <w:b w:val="0"/>
          <w:bCs/>
          <w:sz w:val="32"/>
          <w:szCs w:val="32"/>
        </w:rPr>
      </w:pPr>
      <w:r w:rsidRPr="004E0D14">
        <w:rPr>
          <w:b w:val="0"/>
          <w:bCs/>
          <w:sz w:val="32"/>
          <w:szCs w:val="32"/>
        </w:rPr>
        <w:t>BANDUNG</w:t>
      </w:r>
    </w:p>
    <w:p w14:paraId="25BF35E1" w14:textId="4069D429" w:rsidR="00CC0AA9" w:rsidRDefault="004E0D14" w:rsidP="00597CB9">
      <w:pPr>
        <w:pStyle w:val="Title"/>
        <w:spacing w:after="240" w:line="360" w:lineRule="auto"/>
        <w:rPr>
          <w:b w:val="0"/>
          <w:bCs/>
          <w:sz w:val="32"/>
          <w:szCs w:val="32"/>
        </w:rPr>
        <w:sectPr w:rsidR="00CC0AA9" w:rsidSect="001D143D">
          <w:footerReference w:type="default" r:id="rId9"/>
          <w:footerReference w:type="first" r:id="rId10"/>
          <w:pgSz w:w="11906" w:h="16838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004E0D14">
        <w:rPr>
          <w:b w:val="0"/>
          <w:bCs/>
          <w:sz w:val="32"/>
          <w:szCs w:val="32"/>
        </w:rPr>
        <w:t>202</w:t>
      </w:r>
      <w:r w:rsidR="00ED2EA2">
        <w:rPr>
          <w:b w:val="0"/>
          <w:bCs/>
          <w:sz w:val="32"/>
          <w:szCs w:val="32"/>
        </w:rPr>
        <w:t>2</w:t>
      </w:r>
    </w:p>
    <w:p w14:paraId="272DA7B0" w14:textId="2FC370D3" w:rsidR="00EC0803" w:rsidRPr="00644506" w:rsidRDefault="00644506" w:rsidP="004B319E">
      <w:pPr>
        <w:pStyle w:val="Heading1"/>
      </w:pPr>
      <w:r w:rsidRPr="004B319E">
        <w:lastRenderedPageBreak/>
        <w:t>Algoritma</w:t>
      </w:r>
    </w:p>
    <w:p w14:paraId="3A0B209E" w14:textId="6C23D676" w:rsidR="00644506" w:rsidRDefault="00644506" w:rsidP="004B319E">
      <w:pPr>
        <w:pStyle w:val="ListParagraph"/>
        <w:ind w:left="426"/>
      </w:pPr>
      <w:r>
        <w:t xml:space="preserve">Langkah-langkah yang dilakukan dalam penyelesaian persoalan </w:t>
      </w:r>
      <w:r w:rsidRPr="00644506">
        <w:rPr>
          <w:i/>
          <w:iCs/>
        </w:rPr>
        <w:t>word search puzzle</w:t>
      </w:r>
      <w:r>
        <w:t xml:space="preserve"> dengan menggunakan algorima </w:t>
      </w:r>
      <w:r>
        <w:rPr>
          <w:i/>
          <w:iCs/>
        </w:rPr>
        <w:t>brute force</w:t>
      </w:r>
      <w:r>
        <w:t>:</w:t>
      </w:r>
    </w:p>
    <w:p w14:paraId="35E74ECD" w14:textId="318416F6" w:rsidR="00644506" w:rsidRDefault="00F34882" w:rsidP="004B319E">
      <w:pPr>
        <w:pStyle w:val="ListParagraph"/>
        <w:numPr>
          <w:ilvl w:val="0"/>
          <w:numId w:val="24"/>
        </w:numPr>
        <w:ind w:left="851"/>
      </w:pPr>
      <w:r>
        <w:t>Buat sebuah matriks karakter yang menyimpan puzzle dari file input. Kemudian, buat sebuah list kata yang akan dicari dalam puzzle dari file input.</w:t>
      </w:r>
    </w:p>
    <w:p w14:paraId="3371A83F" w14:textId="249287AE" w:rsidR="00F34882" w:rsidRDefault="00F34882" w:rsidP="004B319E">
      <w:pPr>
        <w:pStyle w:val="ListParagraph"/>
        <w:numPr>
          <w:ilvl w:val="0"/>
          <w:numId w:val="24"/>
        </w:numPr>
        <w:ind w:left="851"/>
      </w:pPr>
      <w:r>
        <w:t>Mulai pencarian kata</w:t>
      </w:r>
      <w:r w:rsidR="00091BB7">
        <w:t xml:space="preserve"> pertama</w:t>
      </w:r>
      <w:r>
        <w:t xml:space="preserve"> pada list </w:t>
      </w:r>
      <w:r w:rsidR="00B753F9">
        <w:t xml:space="preserve">kata </w:t>
      </w:r>
      <w:r>
        <w:t xml:space="preserve">dengan mencocokan huruf pertama kata </w:t>
      </w:r>
      <w:r w:rsidR="003A5B41">
        <w:t xml:space="preserve">yang akan dicari </w:t>
      </w:r>
      <w:r>
        <w:t>dengan karakter pertama pada matriks, yaitu di posisi koordinat (0,0) (pojok kiri atas).</w:t>
      </w:r>
    </w:p>
    <w:p w14:paraId="246BD463" w14:textId="2050DFED" w:rsidR="00B476AD" w:rsidRPr="00B3737E" w:rsidRDefault="00B476AD" w:rsidP="006E4AFD">
      <w:pPr>
        <w:pStyle w:val="ListParagraph"/>
        <w:ind w:left="851"/>
        <w:jc w:val="center"/>
        <w:rPr>
          <w:rFonts w:ascii="Courier New" w:hAnsi="Courier New" w:cs="Courier New"/>
        </w:rPr>
      </w:pPr>
      <w:r w:rsidRPr="00B3737E">
        <w:rPr>
          <w:rFonts w:ascii="Courier New" w:hAnsi="Courier New" w:cs="Courier New"/>
          <w:highlight w:val="yellow"/>
        </w:rPr>
        <w:t>A</w:t>
      </w:r>
      <w:r w:rsidRPr="00B3737E">
        <w:rPr>
          <w:rFonts w:ascii="Courier New" w:hAnsi="Courier New" w:cs="Courier New"/>
        </w:rPr>
        <w:t xml:space="preserve"> F H J K I L K K</w:t>
      </w:r>
      <w:r w:rsidR="00154DDE" w:rsidRPr="00B3737E">
        <w:rPr>
          <w:rFonts w:ascii="Courier New" w:hAnsi="Courier New" w:cs="Courier New"/>
        </w:rPr>
        <w:t xml:space="preserve"> S</w:t>
      </w:r>
    </w:p>
    <w:p w14:paraId="2CC59D63" w14:textId="3539EDFD" w:rsidR="00B476AD" w:rsidRPr="00B3737E" w:rsidRDefault="00B476AD" w:rsidP="006E4AFD">
      <w:pPr>
        <w:pStyle w:val="ListParagraph"/>
        <w:ind w:left="851"/>
        <w:jc w:val="center"/>
        <w:rPr>
          <w:rFonts w:ascii="Courier New" w:hAnsi="Courier New" w:cs="Courier New"/>
        </w:rPr>
      </w:pPr>
      <w:r w:rsidRPr="00B3737E">
        <w:rPr>
          <w:rFonts w:ascii="Courier New" w:hAnsi="Courier New" w:cs="Courier New"/>
        </w:rPr>
        <w:t>G H J I K R T T J S</w:t>
      </w:r>
    </w:p>
    <w:p w14:paraId="707EBE74" w14:textId="776AFE6E" w:rsidR="00B476AD" w:rsidRPr="00B3737E" w:rsidRDefault="00B476AD" w:rsidP="006E4AFD">
      <w:pPr>
        <w:pStyle w:val="ListParagraph"/>
        <w:ind w:left="851"/>
        <w:jc w:val="center"/>
        <w:rPr>
          <w:rFonts w:ascii="Courier New" w:hAnsi="Courier New" w:cs="Courier New"/>
        </w:rPr>
      </w:pPr>
      <w:r w:rsidRPr="00B3737E">
        <w:rPr>
          <w:rFonts w:ascii="Courier New" w:hAnsi="Courier New" w:cs="Courier New"/>
        </w:rPr>
        <w:t>M H N F S W G S</w:t>
      </w:r>
      <w:r w:rsidR="004E358E" w:rsidRPr="00B3737E">
        <w:rPr>
          <w:rFonts w:ascii="Courier New" w:hAnsi="Courier New" w:cs="Courier New"/>
        </w:rPr>
        <w:t xml:space="preserve"> F</w:t>
      </w:r>
      <w:r w:rsidR="00B3737E">
        <w:rPr>
          <w:rFonts w:ascii="Courier New" w:hAnsi="Courier New" w:cs="Courier New"/>
        </w:rPr>
        <w:t xml:space="preserve"> D</w:t>
      </w:r>
    </w:p>
    <w:p w14:paraId="32201238" w14:textId="2C151373" w:rsidR="00D52981" w:rsidRPr="00D52981" w:rsidRDefault="00D52981" w:rsidP="00D52981">
      <w:pPr>
        <w:pStyle w:val="ListParagraph"/>
        <w:ind w:left="851"/>
        <w:jc w:val="center"/>
        <w:rPr>
          <w:sz w:val="20"/>
          <w:szCs w:val="18"/>
        </w:rPr>
      </w:pPr>
      <w:r>
        <w:rPr>
          <w:sz w:val="20"/>
          <w:szCs w:val="18"/>
        </w:rPr>
        <w:t>Gambar 1 Pencarian kata dimulai dari koordinat (0,0)</w:t>
      </w:r>
    </w:p>
    <w:p w14:paraId="6C82041F" w14:textId="77777777" w:rsidR="00B476AD" w:rsidRDefault="00B476AD" w:rsidP="00B476AD">
      <w:pPr>
        <w:pStyle w:val="ListParagraph"/>
        <w:ind w:left="851"/>
      </w:pPr>
    </w:p>
    <w:p w14:paraId="236E394E" w14:textId="31830E12" w:rsidR="00203372" w:rsidRDefault="00CA4EB7" w:rsidP="004B319E">
      <w:pPr>
        <w:pStyle w:val="ListParagraph"/>
        <w:numPr>
          <w:ilvl w:val="0"/>
          <w:numId w:val="24"/>
        </w:numPr>
        <w:ind w:left="851"/>
      </w:pPr>
      <w:r>
        <w:t>Jika karakter sama, pencocokan akan lanjut ke arah yang telah ditentukan. Dalam pencarian, ada 8 arah yang mungkin, yaitu ke atas, serong kanan atas, kanan, serong kanan bawah, bawah, serong kiri bawah, kiri, dan serong kiri atas.</w:t>
      </w:r>
    </w:p>
    <w:p w14:paraId="0BBF9EA3" w14:textId="00978903" w:rsidR="00A66515" w:rsidRDefault="00A66515" w:rsidP="004B319E">
      <w:pPr>
        <w:pStyle w:val="ListParagraph"/>
        <w:numPr>
          <w:ilvl w:val="0"/>
          <w:numId w:val="24"/>
        </w:numPr>
        <w:ind w:left="851"/>
      </w:pPr>
      <w:r>
        <w:t>Jika karakter tidak sama, ada dua kasus yang akan terjadi:</w:t>
      </w:r>
    </w:p>
    <w:p w14:paraId="506FF707" w14:textId="3CBD9DB4" w:rsidR="00A66515" w:rsidRDefault="00A66515" w:rsidP="004B319E">
      <w:pPr>
        <w:pStyle w:val="ListParagraph"/>
        <w:numPr>
          <w:ilvl w:val="1"/>
          <w:numId w:val="24"/>
        </w:numPr>
        <w:ind w:left="1276"/>
      </w:pPr>
      <w:r>
        <w:t>Pertama, ketika belum mencoba semua arah, maka pencarian akan berganti arah. Setelah itu, pencarian dilanjutkan.</w:t>
      </w:r>
    </w:p>
    <w:p w14:paraId="5157CBF8" w14:textId="4BB38B1A" w:rsidR="00A66515" w:rsidRDefault="00A66515" w:rsidP="00FD5102">
      <w:pPr>
        <w:pStyle w:val="ListParagraph"/>
        <w:numPr>
          <w:ilvl w:val="1"/>
          <w:numId w:val="24"/>
        </w:numPr>
        <w:ind w:left="1276"/>
      </w:pPr>
      <w:r>
        <w:t xml:space="preserve">Kedua, ketika sudah mencoba semua arah, maka akan dilanjutkan ke huruf selanjutnya dalam </w:t>
      </w:r>
      <w:r w:rsidR="00961155">
        <w:t xml:space="preserve">matriks </w:t>
      </w:r>
      <w:r>
        <w:t>puzzle. Ada dua kemungkinan, melanjutkan ke huruf kanannya atau ke bawah dan mulai dari kolom pertama.</w:t>
      </w:r>
    </w:p>
    <w:p w14:paraId="4E76DD4C" w14:textId="77777777" w:rsidR="00433221" w:rsidRPr="00433221" w:rsidRDefault="00433221" w:rsidP="00433221">
      <w:pPr>
        <w:spacing w:after="0"/>
        <w:ind w:left="851"/>
        <w:rPr>
          <w:rFonts w:ascii="Courier New" w:hAnsi="Courier New" w:cs="Courier New"/>
          <w:sz w:val="22"/>
          <w:szCs w:val="20"/>
        </w:rPr>
      </w:pPr>
      <w:r w:rsidRPr="00433221">
        <w:rPr>
          <w:rFonts w:ascii="Courier New" w:hAnsi="Courier New" w:cs="Courier New"/>
          <w:sz w:val="22"/>
          <w:szCs w:val="20"/>
          <w:highlight w:val="yellow"/>
        </w:rPr>
        <w:t>A</w:t>
      </w:r>
      <w:r w:rsidRPr="00433221">
        <w:rPr>
          <w:rFonts w:ascii="Courier New" w:hAnsi="Courier New" w:cs="Courier New"/>
          <w:sz w:val="22"/>
          <w:szCs w:val="20"/>
        </w:rPr>
        <w:t xml:space="preserve"> H J K I L K K     A </w:t>
      </w:r>
      <w:r w:rsidRPr="00433221">
        <w:rPr>
          <w:rFonts w:ascii="Courier New" w:hAnsi="Courier New" w:cs="Courier New"/>
          <w:sz w:val="22"/>
          <w:szCs w:val="20"/>
          <w:highlight w:val="yellow"/>
        </w:rPr>
        <w:t>H</w:t>
      </w:r>
      <w:r w:rsidRPr="00433221">
        <w:rPr>
          <w:rFonts w:ascii="Courier New" w:hAnsi="Courier New" w:cs="Courier New"/>
          <w:sz w:val="22"/>
          <w:szCs w:val="20"/>
        </w:rPr>
        <w:t xml:space="preserve"> J K I L K K     A H </w:t>
      </w:r>
      <w:r w:rsidRPr="00433221">
        <w:rPr>
          <w:rFonts w:ascii="Courier New" w:hAnsi="Courier New" w:cs="Courier New"/>
          <w:sz w:val="22"/>
          <w:szCs w:val="20"/>
          <w:highlight w:val="yellow"/>
        </w:rPr>
        <w:t>J</w:t>
      </w:r>
      <w:r w:rsidRPr="00433221">
        <w:rPr>
          <w:rFonts w:ascii="Courier New" w:hAnsi="Courier New" w:cs="Courier New"/>
          <w:sz w:val="22"/>
          <w:szCs w:val="20"/>
        </w:rPr>
        <w:t xml:space="preserve"> K I L K K</w:t>
      </w:r>
    </w:p>
    <w:p w14:paraId="41148D91" w14:textId="77777777" w:rsidR="00433221" w:rsidRPr="00433221" w:rsidRDefault="00433221" w:rsidP="00433221">
      <w:pPr>
        <w:spacing w:after="0"/>
        <w:ind w:left="851"/>
        <w:rPr>
          <w:rFonts w:ascii="Courier New" w:hAnsi="Courier New" w:cs="Courier New"/>
          <w:sz w:val="22"/>
          <w:szCs w:val="20"/>
        </w:rPr>
      </w:pPr>
      <w:r w:rsidRPr="00433221">
        <w:rPr>
          <w:rFonts w:ascii="Courier New" w:hAnsi="Courier New" w:cs="Courier New"/>
          <w:sz w:val="22"/>
          <w:szCs w:val="20"/>
        </w:rPr>
        <w:t>G J I K R T T J     G J I K R T T J     G J I K R T T J</w:t>
      </w:r>
    </w:p>
    <w:p w14:paraId="4C87CF2A" w14:textId="77777777" w:rsidR="00433221" w:rsidRPr="00433221" w:rsidRDefault="00433221" w:rsidP="00433221">
      <w:pPr>
        <w:spacing w:after="0"/>
        <w:ind w:left="851"/>
        <w:rPr>
          <w:rFonts w:ascii="Courier New" w:hAnsi="Courier New" w:cs="Courier New"/>
          <w:sz w:val="22"/>
          <w:szCs w:val="20"/>
        </w:rPr>
      </w:pPr>
      <w:r w:rsidRPr="00433221">
        <w:rPr>
          <w:rFonts w:ascii="Courier New" w:hAnsi="Courier New" w:cs="Courier New"/>
          <w:sz w:val="22"/>
          <w:szCs w:val="20"/>
        </w:rPr>
        <w:t xml:space="preserve">M N F S A G S </w:t>
      </w:r>
      <w:proofErr w:type="gramStart"/>
      <w:r w:rsidRPr="00433221">
        <w:rPr>
          <w:rFonts w:ascii="Courier New" w:hAnsi="Courier New" w:cs="Courier New"/>
          <w:sz w:val="22"/>
          <w:szCs w:val="20"/>
        </w:rPr>
        <w:t>F  →</w:t>
      </w:r>
      <w:proofErr w:type="gramEnd"/>
      <w:r w:rsidRPr="00433221">
        <w:rPr>
          <w:rFonts w:ascii="Courier New" w:hAnsi="Courier New" w:cs="Courier New"/>
          <w:sz w:val="22"/>
          <w:szCs w:val="20"/>
        </w:rPr>
        <w:t xml:space="preserve">  M N F S A G S F  →  M N F S A G S F</w:t>
      </w:r>
    </w:p>
    <w:p w14:paraId="11234FC8" w14:textId="77777777" w:rsidR="00433221" w:rsidRPr="00433221" w:rsidRDefault="00433221" w:rsidP="00433221">
      <w:pPr>
        <w:spacing w:after="0"/>
        <w:ind w:left="851"/>
        <w:rPr>
          <w:rFonts w:ascii="Courier New" w:hAnsi="Courier New" w:cs="Courier New"/>
          <w:sz w:val="22"/>
          <w:szCs w:val="20"/>
        </w:rPr>
      </w:pPr>
      <w:r w:rsidRPr="00433221">
        <w:rPr>
          <w:rFonts w:ascii="Courier New" w:hAnsi="Courier New" w:cs="Courier New"/>
          <w:sz w:val="22"/>
          <w:szCs w:val="20"/>
        </w:rPr>
        <w:t xml:space="preserve">I </w:t>
      </w:r>
      <w:proofErr w:type="gramStart"/>
      <w:r w:rsidRPr="00433221">
        <w:rPr>
          <w:rFonts w:ascii="Courier New" w:hAnsi="Courier New" w:cs="Courier New"/>
          <w:sz w:val="22"/>
          <w:szCs w:val="20"/>
        </w:rPr>
        <w:t>A</w:t>
      </w:r>
      <w:proofErr w:type="gramEnd"/>
      <w:r w:rsidRPr="00433221">
        <w:rPr>
          <w:rFonts w:ascii="Courier New" w:hAnsi="Courier New" w:cs="Courier New"/>
          <w:sz w:val="22"/>
          <w:szCs w:val="20"/>
        </w:rPr>
        <w:t xml:space="preserve"> F E G T F S     I A F E G T F S     I A F E G T F S</w:t>
      </w:r>
    </w:p>
    <w:p w14:paraId="12B8771D" w14:textId="77777777" w:rsidR="00433221" w:rsidRPr="00433221" w:rsidRDefault="00433221" w:rsidP="00433221">
      <w:pPr>
        <w:spacing w:after="0"/>
        <w:ind w:left="851"/>
        <w:rPr>
          <w:rFonts w:ascii="Courier New" w:hAnsi="Courier New" w:cs="Courier New"/>
          <w:sz w:val="22"/>
          <w:szCs w:val="20"/>
        </w:rPr>
      </w:pPr>
      <w:r w:rsidRPr="00433221">
        <w:rPr>
          <w:rFonts w:ascii="Courier New" w:hAnsi="Courier New" w:cs="Courier New"/>
          <w:sz w:val="22"/>
          <w:szCs w:val="20"/>
        </w:rPr>
        <w:t>H I K C S E A P     H I K C S E A P     H I K C S E A P</w:t>
      </w:r>
    </w:p>
    <w:p w14:paraId="16B657C8" w14:textId="00880C86" w:rsidR="00433221" w:rsidRPr="00433221" w:rsidRDefault="00433221" w:rsidP="00B3120C">
      <w:pPr>
        <w:ind w:firstLine="720"/>
        <w:jc w:val="center"/>
        <w:rPr>
          <w:sz w:val="20"/>
          <w:szCs w:val="18"/>
        </w:rPr>
      </w:pPr>
      <w:r>
        <w:rPr>
          <w:sz w:val="20"/>
          <w:szCs w:val="18"/>
        </w:rPr>
        <w:t>Gambar 2 Contoh pencarian kata “KATA” ketika karakter pertama tidak sama</w:t>
      </w:r>
      <w:r w:rsidR="004F1EC9">
        <w:rPr>
          <w:sz w:val="20"/>
          <w:szCs w:val="18"/>
        </w:rPr>
        <w:t xml:space="preserve"> sehingga pencarian lanjut ke karakter selanjutnya</w:t>
      </w:r>
    </w:p>
    <w:p w14:paraId="6370650A" w14:textId="77777777" w:rsidR="00A5108A" w:rsidRDefault="00A5108A" w:rsidP="00A5108A">
      <w:pPr>
        <w:pStyle w:val="ListParagraph"/>
        <w:ind w:left="851"/>
        <w:jc w:val="center"/>
        <w:rPr>
          <w:highlight w:val="yellow"/>
        </w:rPr>
      </w:pPr>
    </w:p>
    <w:p w14:paraId="5C63E2F6" w14:textId="6DC02F8E" w:rsidR="00A5108A" w:rsidRPr="00F653F9" w:rsidRDefault="00A5108A" w:rsidP="00F653F9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 w:rsidRPr="00F653F9">
        <w:rPr>
          <w:rFonts w:ascii="Courier New" w:hAnsi="Courier New" w:cs="Courier New"/>
          <w:sz w:val="22"/>
          <w:szCs w:val="20"/>
        </w:rPr>
        <w:t>A</w:t>
      </w:r>
      <w:r w:rsidR="00656B45" w:rsidRPr="00F653F9">
        <w:rPr>
          <w:rFonts w:ascii="Courier New" w:hAnsi="Courier New" w:cs="Courier New"/>
          <w:sz w:val="22"/>
          <w:szCs w:val="20"/>
        </w:rPr>
        <w:t xml:space="preserve"> </w:t>
      </w:r>
      <w:r w:rsidRPr="00F653F9">
        <w:rPr>
          <w:rFonts w:ascii="Courier New" w:hAnsi="Courier New" w:cs="Courier New"/>
          <w:sz w:val="22"/>
          <w:szCs w:val="20"/>
        </w:rPr>
        <w:t xml:space="preserve">H J </w:t>
      </w:r>
      <w:r w:rsidRPr="00710FF0">
        <w:rPr>
          <w:rFonts w:ascii="Courier New" w:hAnsi="Courier New" w:cs="Courier New"/>
          <w:sz w:val="22"/>
          <w:szCs w:val="20"/>
        </w:rPr>
        <w:t>K</w:t>
      </w:r>
      <w:r w:rsidRPr="00F653F9">
        <w:rPr>
          <w:rFonts w:ascii="Courier New" w:hAnsi="Courier New" w:cs="Courier New"/>
          <w:sz w:val="22"/>
          <w:szCs w:val="20"/>
        </w:rPr>
        <w:t xml:space="preserve"> </w:t>
      </w:r>
      <w:r w:rsidRPr="00710FF0">
        <w:rPr>
          <w:rFonts w:ascii="Courier New" w:hAnsi="Courier New" w:cs="Courier New"/>
          <w:sz w:val="22"/>
          <w:szCs w:val="20"/>
          <w:highlight w:val="yellow"/>
        </w:rPr>
        <w:t>I</w:t>
      </w:r>
      <w:r w:rsidRPr="00F653F9">
        <w:rPr>
          <w:rFonts w:ascii="Courier New" w:hAnsi="Courier New" w:cs="Courier New"/>
          <w:sz w:val="22"/>
          <w:szCs w:val="20"/>
        </w:rPr>
        <w:t xml:space="preserve"> L K K</w:t>
      </w:r>
      <w:r w:rsidR="00F653F9">
        <w:rPr>
          <w:rFonts w:ascii="Courier New" w:hAnsi="Courier New" w:cs="Courier New"/>
          <w:sz w:val="22"/>
          <w:szCs w:val="20"/>
        </w:rPr>
        <w:t xml:space="preserve">     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A H J </w:t>
      </w:r>
      <w:r w:rsidR="00F653F9" w:rsidRPr="00101CF8">
        <w:rPr>
          <w:rFonts w:ascii="Courier New" w:hAnsi="Courier New" w:cs="Courier New"/>
          <w:sz w:val="22"/>
          <w:szCs w:val="20"/>
        </w:rPr>
        <w:t>K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 </w:t>
      </w:r>
      <w:r w:rsidR="00F653F9" w:rsidRPr="00710FF0">
        <w:rPr>
          <w:rFonts w:ascii="Courier New" w:hAnsi="Courier New" w:cs="Courier New"/>
          <w:sz w:val="22"/>
          <w:szCs w:val="20"/>
        </w:rPr>
        <w:t>I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 L K K</w:t>
      </w:r>
      <w:r w:rsidR="00F653F9">
        <w:rPr>
          <w:rFonts w:ascii="Courier New" w:hAnsi="Courier New" w:cs="Courier New"/>
          <w:sz w:val="22"/>
          <w:szCs w:val="20"/>
        </w:rPr>
        <w:t xml:space="preserve"> </w:t>
      </w:r>
      <w:r w:rsidR="00C91166">
        <w:rPr>
          <w:rFonts w:ascii="Courier New" w:hAnsi="Courier New" w:cs="Courier New"/>
          <w:sz w:val="22"/>
          <w:szCs w:val="20"/>
        </w:rPr>
        <w:t xml:space="preserve">   </w:t>
      </w:r>
      <w:r w:rsidR="00710FF0">
        <w:rPr>
          <w:rFonts w:ascii="Courier New" w:hAnsi="Courier New" w:cs="Courier New"/>
          <w:sz w:val="22"/>
          <w:szCs w:val="20"/>
        </w:rPr>
        <w:t xml:space="preserve"> </w:t>
      </w:r>
      <w:r w:rsidR="00C91166" w:rsidRPr="00F653F9">
        <w:rPr>
          <w:rFonts w:ascii="Courier New" w:hAnsi="Courier New" w:cs="Courier New"/>
          <w:sz w:val="22"/>
          <w:szCs w:val="20"/>
        </w:rPr>
        <w:t xml:space="preserve">A H J </w:t>
      </w:r>
      <w:r w:rsidR="00C91166" w:rsidRPr="00101CF8">
        <w:rPr>
          <w:rFonts w:ascii="Courier New" w:hAnsi="Courier New" w:cs="Courier New"/>
          <w:sz w:val="22"/>
          <w:szCs w:val="20"/>
        </w:rPr>
        <w:t>K</w:t>
      </w:r>
      <w:r w:rsidR="00C91166" w:rsidRPr="00F653F9">
        <w:rPr>
          <w:rFonts w:ascii="Courier New" w:hAnsi="Courier New" w:cs="Courier New"/>
          <w:sz w:val="22"/>
          <w:szCs w:val="20"/>
        </w:rPr>
        <w:t xml:space="preserve"> </w:t>
      </w:r>
      <w:r w:rsidR="00C91166" w:rsidRPr="00710FF0">
        <w:rPr>
          <w:rFonts w:ascii="Courier New" w:hAnsi="Courier New" w:cs="Courier New"/>
          <w:sz w:val="22"/>
          <w:szCs w:val="20"/>
        </w:rPr>
        <w:t>I</w:t>
      </w:r>
      <w:r w:rsidR="00C91166" w:rsidRPr="00F653F9">
        <w:rPr>
          <w:rFonts w:ascii="Courier New" w:hAnsi="Courier New" w:cs="Courier New"/>
          <w:sz w:val="22"/>
          <w:szCs w:val="20"/>
        </w:rPr>
        <w:t xml:space="preserve"> L K K</w:t>
      </w:r>
    </w:p>
    <w:p w14:paraId="7F06CF08" w14:textId="76CB3BC0" w:rsidR="00A5108A" w:rsidRPr="00F653F9" w:rsidRDefault="00A5108A" w:rsidP="00F653F9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 w:rsidRPr="00F653F9">
        <w:rPr>
          <w:rFonts w:ascii="Courier New" w:hAnsi="Courier New" w:cs="Courier New"/>
          <w:sz w:val="22"/>
          <w:szCs w:val="20"/>
        </w:rPr>
        <w:t xml:space="preserve">G J I </w:t>
      </w:r>
      <w:r w:rsidRPr="00F653F9">
        <w:rPr>
          <w:rFonts w:ascii="Courier New" w:hAnsi="Courier New" w:cs="Courier New"/>
          <w:sz w:val="22"/>
          <w:szCs w:val="20"/>
          <w:highlight w:val="yellow"/>
        </w:rPr>
        <w:t>K</w:t>
      </w:r>
      <w:r w:rsidRPr="00F653F9">
        <w:rPr>
          <w:rFonts w:ascii="Courier New" w:hAnsi="Courier New" w:cs="Courier New"/>
          <w:sz w:val="22"/>
          <w:szCs w:val="20"/>
        </w:rPr>
        <w:t xml:space="preserve"> R T T J</w:t>
      </w:r>
      <w:r w:rsidR="00F653F9">
        <w:rPr>
          <w:rFonts w:ascii="Courier New" w:hAnsi="Courier New" w:cs="Courier New"/>
          <w:sz w:val="22"/>
          <w:szCs w:val="20"/>
        </w:rPr>
        <w:t xml:space="preserve">     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G J I </w:t>
      </w:r>
      <w:r w:rsidR="00F653F9" w:rsidRPr="00F653F9">
        <w:rPr>
          <w:rFonts w:ascii="Courier New" w:hAnsi="Courier New" w:cs="Courier New"/>
          <w:sz w:val="22"/>
          <w:szCs w:val="20"/>
          <w:highlight w:val="yellow"/>
        </w:rPr>
        <w:t>K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 </w:t>
      </w:r>
      <w:r w:rsidR="00F653F9" w:rsidRPr="00710FF0">
        <w:rPr>
          <w:rFonts w:ascii="Courier New" w:hAnsi="Courier New" w:cs="Courier New"/>
          <w:sz w:val="22"/>
          <w:szCs w:val="20"/>
          <w:highlight w:val="yellow"/>
        </w:rPr>
        <w:t>R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 T T J</w:t>
      </w:r>
      <w:r w:rsidR="00C91166">
        <w:rPr>
          <w:rFonts w:ascii="Courier New" w:hAnsi="Courier New" w:cs="Courier New"/>
          <w:sz w:val="22"/>
          <w:szCs w:val="20"/>
        </w:rPr>
        <w:t xml:space="preserve">    </w:t>
      </w:r>
      <w:r w:rsidR="00710FF0">
        <w:rPr>
          <w:rFonts w:ascii="Courier New" w:hAnsi="Courier New" w:cs="Courier New"/>
          <w:sz w:val="22"/>
          <w:szCs w:val="20"/>
        </w:rPr>
        <w:t xml:space="preserve"> </w:t>
      </w:r>
      <w:r w:rsidR="00C91166" w:rsidRPr="00F653F9">
        <w:rPr>
          <w:rFonts w:ascii="Courier New" w:hAnsi="Courier New" w:cs="Courier New"/>
          <w:sz w:val="22"/>
          <w:szCs w:val="20"/>
        </w:rPr>
        <w:t xml:space="preserve">G J I </w:t>
      </w:r>
      <w:r w:rsidR="00C91166" w:rsidRPr="00F653F9">
        <w:rPr>
          <w:rFonts w:ascii="Courier New" w:hAnsi="Courier New" w:cs="Courier New"/>
          <w:sz w:val="22"/>
          <w:szCs w:val="20"/>
          <w:highlight w:val="yellow"/>
        </w:rPr>
        <w:t>K</w:t>
      </w:r>
      <w:r w:rsidR="00C91166" w:rsidRPr="00F653F9">
        <w:rPr>
          <w:rFonts w:ascii="Courier New" w:hAnsi="Courier New" w:cs="Courier New"/>
          <w:sz w:val="22"/>
          <w:szCs w:val="20"/>
        </w:rPr>
        <w:t xml:space="preserve"> </w:t>
      </w:r>
      <w:r w:rsidR="00C91166" w:rsidRPr="00710FF0">
        <w:rPr>
          <w:rFonts w:ascii="Courier New" w:hAnsi="Courier New" w:cs="Courier New"/>
          <w:sz w:val="22"/>
          <w:szCs w:val="20"/>
        </w:rPr>
        <w:t>R</w:t>
      </w:r>
      <w:r w:rsidR="00C91166" w:rsidRPr="00F653F9">
        <w:rPr>
          <w:rFonts w:ascii="Courier New" w:hAnsi="Courier New" w:cs="Courier New"/>
          <w:sz w:val="22"/>
          <w:szCs w:val="20"/>
        </w:rPr>
        <w:t xml:space="preserve"> T T J</w:t>
      </w:r>
    </w:p>
    <w:p w14:paraId="434153AD" w14:textId="2974897D" w:rsidR="00A5108A" w:rsidRPr="00F653F9" w:rsidRDefault="00A5108A" w:rsidP="00F653F9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 w:rsidRPr="00F653F9">
        <w:rPr>
          <w:rFonts w:ascii="Courier New" w:hAnsi="Courier New" w:cs="Courier New"/>
          <w:sz w:val="22"/>
          <w:szCs w:val="20"/>
        </w:rPr>
        <w:t xml:space="preserve">M N F S </w:t>
      </w:r>
      <w:r w:rsidR="00FB031B" w:rsidRPr="00F653F9">
        <w:rPr>
          <w:rFonts w:ascii="Courier New" w:hAnsi="Courier New" w:cs="Courier New"/>
          <w:sz w:val="22"/>
          <w:szCs w:val="20"/>
        </w:rPr>
        <w:t>A</w:t>
      </w:r>
      <w:r w:rsidRPr="00F653F9">
        <w:rPr>
          <w:rFonts w:ascii="Courier New" w:hAnsi="Courier New" w:cs="Courier New"/>
          <w:sz w:val="22"/>
          <w:szCs w:val="20"/>
        </w:rPr>
        <w:t xml:space="preserve"> G S </w:t>
      </w:r>
      <w:proofErr w:type="gramStart"/>
      <w:r w:rsidRPr="00F653F9">
        <w:rPr>
          <w:rFonts w:ascii="Courier New" w:hAnsi="Courier New" w:cs="Courier New"/>
          <w:sz w:val="22"/>
          <w:szCs w:val="20"/>
        </w:rPr>
        <w:t>F</w:t>
      </w:r>
      <w:r w:rsidR="00F653F9">
        <w:rPr>
          <w:rFonts w:ascii="Courier New" w:hAnsi="Courier New" w:cs="Courier New"/>
          <w:sz w:val="22"/>
          <w:szCs w:val="20"/>
        </w:rPr>
        <w:t xml:space="preserve">  →</w:t>
      </w:r>
      <w:proofErr w:type="gramEnd"/>
      <w:r w:rsidR="00F653F9">
        <w:rPr>
          <w:rFonts w:ascii="Courier New" w:hAnsi="Courier New" w:cs="Courier New"/>
          <w:sz w:val="22"/>
          <w:szCs w:val="20"/>
        </w:rPr>
        <w:t xml:space="preserve">  </w:t>
      </w:r>
      <w:r w:rsidR="00F653F9" w:rsidRPr="00F653F9">
        <w:rPr>
          <w:rFonts w:ascii="Courier New" w:hAnsi="Courier New" w:cs="Courier New"/>
          <w:sz w:val="22"/>
          <w:szCs w:val="20"/>
        </w:rPr>
        <w:t xml:space="preserve">M N F S A G S F </w:t>
      </w:r>
      <w:r w:rsidR="00104C7C">
        <w:rPr>
          <w:rFonts w:ascii="Courier New" w:hAnsi="Courier New" w:cs="Courier New"/>
          <w:sz w:val="22"/>
          <w:szCs w:val="20"/>
        </w:rPr>
        <w:t xml:space="preserve"> </w:t>
      </w:r>
      <w:r w:rsidR="00710FF0">
        <w:rPr>
          <w:rFonts w:ascii="Courier New" w:hAnsi="Courier New" w:cs="Courier New"/>
          <w:sz w:val="22"/>
          <w:szCs w:val="20"/>
        </w:rPr>
        <w:t>→</w:t>
      </w:r>
      <w:r w:rsidR="00104C7C">
        <w:rPr>
          <w:rFonts w:ascii="Courier New" w:hAnsi="Courier New" w:cs="Courier New"/>
          <w:sz w:val="22"/>
          <w:szCs w:val="20"/>
        </w:rPr>
        <w:t xml:space="preserve">  </w:t>
      </w:r>
      <w:r w:rsidR="00104C7C" w:rsidRPr="00F653F9">
        <w:rPr>
          <w:rFonts w:ascii="Courier New" w:hAnsi="Courier New" w:cs="Courier New"/>
          <w:sz w:val="22"/>
          <w:szCs w:val="20"/>
        </w:rPr>
        <w:t xml:space="preserve">M N F S </w:t>
      </w:r>
      <w:r w:rsidR="00104C7C" w:rsidRPr="00710FF0">
        <w:rPr>
          <w:rFonts w:ascii="Courier New" w:hAnsi="Courier New" w:cs="Courier New"/>
          <w:sz w:val="22"/>
          <w:szCs w:val="20"/>
          <w:highlight w:val="yellow"/>
        </w:rPr>
        <w:t>A</w:t>
      </w:r>
      <w:r w:rsidR="00104C7C" w:rsidRPr="00F653F9">
        <w:rPr>
          <w:rFonts w:ascii="Courier New" w:hAnsi="Courier New" w:cs="Courier New"/>
          <w:sz w:val="22"/>
          <w:szCs w:val="20"/>
        </w:rPr>
        <w:t xml:space="preserve"> G S F</w:t>
      </w:r>
    </w:p>
    <w:p w14:paraId="7A332BED" w14:textId="00ED4FB4" w:rsidR="00A5108A" w:rsidRPr="00CD4655" w:rsidRDefault="00A5108A" w:rsidP="00CD4655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 w:rsidRPr="00F653F9">
        <w:rPr>
          <w:rFonts w:ascii="Courier New" w:hAnsi="Courier New" w:cs="Courier New"/>
          <w:sz w:val="22"/>
          <w:szCs w:val="20"/>
        </w:rPr>
        <w:t xml:space="preserve">I </w:t>
      </w:r>
      <w:proofErr w:type="gramStart"/>
      <w:r w:rsidRPr="00F653F9">
        <w:rPr>
          <w:rFonts w:ascii="Courier New" w:hAnsi="Courier New" w:cs="Courier New"/>
          <w:sz w:val="22"/>
          <w:szCs w:val="20"/>
        </w:rPr>
        <w:t>A</w:t>
      </w:r>
      <w:proofErr w:type="gramEnd"/>
      <w:r w:rsidRPr="00F653F9">
        <w:rPr>
          <w:rFonts w:ascii="Courier New" w:hAnsi="Courier New" w:cs="Courier New"/>
          <w:sz w:val="22"/>
          <w:szCs w:val="20"/>
        </w:rPr>
        <w:t xml:space="preserve"> F E G </w:t>
      </w:r>
      <w:r w:rsidR="00FB031B" w:rsidRPr="00F653F9">
        <w:rPr>
          <w:rFonts w:ascii="Courier New" w:hAnsi="Courier New" w:cs="Courier New"/>
          <w:sz w:val="22"/>
          <w:szCs w:val="20"/>
        </w:rPr>
        <w:t>T</w:t>
      </w:r>
      <w:r w:rsidRPr="00F653F9">
        <w:rPr>
          <w:rFonts w:ascii="Courier New" w:hAnsi="Courier New" w:cs="Courier New"/>
          <w:sz w:val="22"/>
          <w:szCs w:val="20"/>
        </w:rPr>
        <w:t xml:space="preserve"> F S</w:t>
      </w:r>
      <w:r w:rsidR="001B2F6D">
        <w:rPr>
          <w:rFonts w:ascii="Courier New" w:hAnsi="Courier New" w:cs="Courier New"/>
          <w:sz w:val="22"/>
          <w:szCs w:val="20"/>
        </w:rPr>
        <w:t xml:space="preserve">     </w:t>
      </w:r>
      <w:r w:rsidR="001B2F6D" w:rsidRPr="00F653F9">
        <w:rPr>
          <w:rFonts w:ascii="Courier New" w:hAnsi="Courier New" w:cs="Courier New"/>
          <w:sz w:val="22"/>
          <w:szCs w:val="20"/>
        </w:rPr>
        <w:t>I A F E G T F S</w:t>
      </w:r>
      <w:r w:rsidR="001B2F6D" w:rsidRPr="00CD4655">
        <w:rPr>
          <w:rFonts w:ascii="Courier New" w:hAnsi="Courier New" w:cs="Courier New"/>
          <w:sz w:val="22"/>
          <w:szCs w:val="20"/>
        </w:rPr>
        <w:t xml:space="preserve"> </w:t>
      </w:r>
      <w:r w:rsidR="00E12937">
        <w:rPr>
          <w:rFonts w:ascii="Courier New" w:hAnsi="Courier New" w:cs="Courier New"/>
          <w:sz w:val="22"/>
          <w:szCs w:val="20"/>
        </w:rPr>
        <w:t xml:space="preserve">   </w:t>
      </w:r>
      <w:r w:rsidR="00710FF0">
        <w:rPr>
          <w:rFonts w:ascii="Courier New" w:hAnsi="Courier New" w:cs="Courier New"/>
          <w:sz w:val="22"/>
          <w:szCs w:val="20"/>
        </w:rPr>
        <w:t xml:space="preserve"> </w:t>
      </w:r>
      <w:r w:rsidR="00E12937" w:rsidRPr="00F653F9">
        <w:rPr>
          <w:rFonts w:ascii="Courier New" w:hAnsi="Courier New" w:cs="Courier New"/>
          <w:sz w:val="22"/>
          <w:szCs w:val="20"/>
        </w:rPr>
        <w:t>I A F E G T F S</w:t>
      </w:r>
    </w:p>
    <w:p w14:paraId="0B1C5A18" w14:textId="2A8BDF84" w:rsidR="003840F3" w:rsidRDefault="00A5108A" w:rsidP="003840F3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 w:rsidRPr="00F653F9">
        <w:rPr>
          <w:rFonts w:ascii="Courier New" w:hAnsi="Courier New" w:cs="Courier New"/>
          <w:sz w:val="22"/>
          <w:szCs w:val="20"/>
        </w:rPr>
        <w:t xml:space="preserve">H I K C S E </w:t>
      </w:r>
      <w:r w:rsidR="00FB031B" w:rsidRPr="00F653F9">
        <w:rPr>
          <w:rFonts w:ascii="Courier New" w:hAnsi="Courier New" w:cs="Courier New"/>
          <w:sz w:val="22"/>
          <w:szCs w:val="20"/>
        </w:rPr>
        <w:t>A</w:t>
      </w:r>
      <w:r w:rsidRPr="00F653F9">
        <w:rPr>
          <w:rFonts w:ascii="Courier New" w:hAnsi="Courier New" w:cs="Courier New"/>
          <w:sz w:val="22"/>
          <w:szCs w:val="20"/>
        </w:rPr>
        <w:t xml:space="preserve"> P</w:t>
      </w:r>
      <w:r w:rsidR="00CD4655">
        <w:rPr>
          <w:rFonts w:ascii="Courier New" w:hAnsi="Courier New" w:cs="Courier New"/>
          <w:sz w:val="22"/>
          <w:szCs w:val="20"/>
        </w:rPr>
        <w:t xml:space="preserve">     </w:t>
      </w:r>
      <w:r w:rsidR="00CD4655" w:rsidRPr="00F653F9">
        <w:rPr>
          <w:rFonts w:ascii="Courier New" w:hAnsi="Courier New" w:cs="Courier New"/>
          <w:sz w:val="22"/>
          <w:szCs w:val="20"/>
        </w:rPr>
        <w:t>H I K C S E A P</w:t>
      </w:r>
      <w:r w:rsidR="003840F3">
        <w:rPr>
          <w:rFonts w:ascii="Courier New" w:hAnsi="Courier New" w:cs="Courier New"/>
          <w:sz w:val="22"/>
          <w:szCs w:val="20"/>
        </w:rPr>
        <w:t xml:space="preserve">    </w:t>
      </w:r>
      <w:r w:rsidR="00710FF0">
        <w:rPr>
          <w:rFonts w:ascii="Courier New" w:hAnsi="Courier New" w:cs="Courier New"/>
          <w:sz w:val="22"/>
          <w:szCs w:val="20"/>
        </w:rPr>
        <w:t xml:space="preserve"> </w:t>
      </w:r>
      <w:r w:rsidR="003840F3" w:rsidRPr="00F653F9">
        <w:rPr>
          <w:rFonts w:ascii="Courier New" w:hAnsi="Courier New" w:cs="Courier New"/>
          <w:sz w:val="22"/>
          <w:szCs w:val="20"/>
        </w:rPr>
        <w:t>H I K C S E A P</w:t>
      </w:r>
    </w:p>
    <w:p w14:paraId="530AA790" w14:textId="10EBE9D7" w:rsidR="00EF2467" w:rsidRDefault="00493BAF" w:rsidP="003840F3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                                              ↓</w:t>
      </w:r>
    </w:p>
    <w:p w14:paraId="1779A312" w14:textId="3B5386F7" w:rsidR="00EF2467" w:rsidRPr="00F653F9" w:rsidRDefault="001B69CC" w:rsidP="00EF2467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               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A H J </w:t>
      </w:r>
      <w:r w:rsidR="00EF2467" w:rsidRPr="00101CF8">
        <w:rPr>
          <w:rFonts w:ascii="Courier New" w:hAnsi="Courier New" w:cs="Courier New"/>
          <w:sz w:val="22"/>
          <w:szCs w:val="20"/>
        </w:rPr>
        <w:t>K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</w:t>
      </w:r>
      <w:r w:rsidR="00EF2467" w:rsidRPr="00710FF0">
        <w:rPr>
          <w:rFonts w:ascii="Courier New" w:hAnsi="Courier New" w:cs="Courier New"/>
          <w:sz w:val="22"/>
          <w:szCs w:val="20"/>
        </w:rPr>
        <w:t>I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L K K</w:t>
      </w:r>
      <w:r w:rsidR="00EF2467">
        <w:rPr>
          <w:rFonts w:ascii="Courier New" w:hAnsi="Courier New" w:cs="Courier New"/>
          <w:sz w:val="22"/>
          <w:szCs w:val="20"/>
        </w:rPr>
        <w:t xml:space="preserve"> 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A H J </w:t>
      </w:r>
      <w:r w:rsidR="00EF2467" w:rsidRPr="00101CF8">
        <w:rPr>
          <w:rFonts w:ascii="Courier New" w:hAnsi="Courier New" w:cs="Courier New"/>
          <w:sz w:val="22"/>
          <w:szCs w:val="20"/>
        </w:rPr>
        <w:t>K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</w:t>
      </w:r>
      <w:r w:rsidR="00EF2467" w:rsidRPr="00710FF0">
        <w:rPr>
          <w:rFonts w:ascii="Courier New" w:hAnsi="Courier New" w:cs="Courier New"/>
          <w:sz w:val="22"/>
          <w:szCs w:val="20"/>
        </w:rPr>
        <w:t>I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L K K</w:t>
      </w:r>
    </w:p>
    <w:p w14:paraId="3071A615" w14:textId="4AFBD8B3" w:rsidR="00EF2467" w:rsidRPr="00F653F9" w:rsidRDefault="00E64159" w:rsidP="00EF2467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               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G J I </w:t>
      </w:r>
      <w:r w:rsidR="00EF2467" w:rsidRPr="00F653F9">
        <w:rPr>
          <w:rFonts w:ascii="Courier New" w:hAnsi="Courier New" w:cs="Courier New"/>
          <w:sz w:val="22"/>
          <w:szCs w:val="20"/>
          <w:highlight w:val="yellow"/>
        </w:rPr>
        <w:t>K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</w:t>
      </w:r>
      <w:r w:rsidR="00EF2467" w:rsidRPr="004F1EC9">
        <w:rPr>
          <w:rFonts w:ascii="Courier New" w:hAnsi="Courier New" w:cs="Courier New"/>
          <w:sz w:val="22"/>
          <w:szCs w:val="20"/>
        </w:rPr>
        <w:t>R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T T J</w:t>
      </w:r>
      <w:r w:rsidR="00EF2467">
        <w:rPr>
          <w:rFonts w:ascii="Courier New" w:hAnsi="Courier New" w:cs="Courier New"/>
          <w:sz w:val="22"/>
          <w:szCs w:val="20"/>
        </w:rPr>
        <w:t xml:space="preserve"> 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G J I </w:t>
      </w:r>
      <w:r w:rsidR="00EF2467" w:rsidRPr="00F653F9">
        <w:rPr>
          <w:rFonts w:ascii="Courier New" w:hAnsi="Courier New" w:cs="Courier New"/>
          <w:sz w:val="22"/>
          <w:szCs w:val="20"/>
          <w:highlight w:val="yellow"/>
        </w:rPr>
        <w:t>K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</w:t>
      </w:r>
      <w:r w:rsidR="00EF2467" w:rsidRPr="00710FF0">
        <w:rPr>
          <w:rFonts w:ascii="Courier New" w:hAnsi="Courier New" w:cs="Courier New"/>
          <w:sz w:val="22"/>
          <w:szCs w:val="20"/>
        </w:rPr>
        <w:t>R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T T J</w:t>
      </w:r>
    </w:p>
    <w:p w14:paraId="12FD447B" w14:textId="795C77CD" w:rsidR="00EF2467" w:rsidRPr="00F653F9" w:rsidRDefault="00E64159" w:rsidP="00EF2467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               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M N F S </w:t>
      </w:r>
      <w:r w:rsidR="00EF2467" w:rsidRPr="004F1EC9">
        <w:rPr>
          <w:rFonts w:ascii="Courier New" w:hAnsi="Courier New" w:cs="Courier New"/>
          <w:sz w:val="22"/>
          <w:szCs w:val="20"/>
          <w:highlight w:val="yellow"/>
        </w:rPr>
        <w:t>A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G S </w:t>
      </w:r>
      <w:proofErr w:type="gramStart"/>
      <w:r w:rsidR="00EF2467" w:rsidRPr="00F653F9">
        <w:rPr>
          <w:rFonts w:ascii="Courier New" w:hAnsi="Courier New" w:cs="Courier New"/>
          <w:sz w:val="22"/>
          <w:szCs w:val="20"/>
        </w:rPr>
        <w:t xml:space="preserve">F </w:t>
      </w:r>
      <w:r w:rsidR="00EF2467">
        <w:rPr>
          <w:rFonts w:ascii="Courier New" w:hAnsi="Courier New" w:cs="Courier New"/>
          <w:sz w:val="22"/>
          <w:szCs w:val="20"/>
        </w:rPr>
        <w:t xml:space="preserve"> </w:t>
      </w:r>
      <w:r w:rsidR="007B40FC">
        <w:rPr>
          <w:rFonts w:ascii="Courier New" w:hAnsi="Courier New" w:cs="Courier New"/>
          <w:sz w:val="22"/>
          <w:szCs w:val="20"/>
        </w:rPr>
        <w:t>←</w:t>
      </w:r>
      <w:proofErr w:type="gramEnd"/>
      <w:r w:rsidR="00EF2467">
        <w:rPr>
          <w:rFonts w:ascii="Courier New" w:hAnsi="Courier New" w:cs="Courier New"/>
          <w:sz w:val="22"/>
          <w:szCs w:val="20"/>
        </w:rPr>
        <w:t xml:space="preserve">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M N F S </w:t>
      </w:r>
      <w:r w:rsidR="00EF2467" w:rsidRPr="00710FF0">
        <w:rPr>
          <w:rFonts w:ascii="Courier New" w:hAnsi="Courier New" w:cs="Courier New"/>
          <w:sz w:val="22"/>
          <w:szCs w:val="20"/>
          <w:highlight w:val="yellow"/>
        </w:rPr>
        <w:t>A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G S F</w:t>
      </w:r>
    </w:p>
    <w:p w14:paraId="4770572A" w14:textId="77777777" w:rsidR="0062173F" w:rsidRDefault="0062173F" w:rsidP="0062173F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               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I </w:t>
      </w:r>
      <w:proofErr w:type="gramStart"/>
      <w:r w:rsidR="00EF2467" w:rsidRPr="00F653F9">
        <w:rPr>
          <w:rFonts w:ascii="Courier New" w:hAnsi="Courier New" w:cs="Courier New"/>
          <w:sz w:val="22"/>
          <w:szCs w:val="20"/>
        </w:rPr>
        <w:t>A</w:t>
      </w:r>
      <w:proofErr w:type="gramEnd"/>
      <w:r w:rsidR="00EF2467" w:rsidRPr="00F653F9">
        <w:rPr>
          <w:rFonts w:ascii="Courier New" w:hAnsi="Courier New" w:cs="Courier New"/>
          <w:sz w:val="22"/>
          <w:szCs w:val="20"/>
        </w:rPr>
        <w:t xml:space="preserve"> F E G </w:t>
      </w:r>
      <w:r w:rsidR="00EF2467" w:rsidRPr="004F1EC9">
        <w:rPr>
          <w:rFonts w:ascii="Courier New" w:hAnsi="Courier New" w:cs="Courier New"/>
          <w:sz w:val="22"/>
          <w:szCs w:val="20"/>
          <w:highlight w:val="yellow"/>
        </w:rPr>
        <w:t>T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F S</w:t>
      </w:r>
      <w:r w:rsidR="00EF2467" w:rsidRPr="00CD4655">
        <w:rPr>
          <w:rFonts w:ascii="Courier New" w:hAnsi="Courier New" w:cs="Courier New"/>
          <w:sz w:val="22"/>
          <w:szCs w:val="20"/>
        </w:rPr>
        <w:t xml:space="preserve"> </w:t>
      </w:r>
      <w:r w:rsidR="00EF2467">
        <w:rPr>
          <w:rFonts w:ascii="Courier New" w:hAnsi="Courier New" w:cs="Courier New"/>
          <w:sz w:val="22"/>
          <w:szCs w:val="20"/>
        </w:rPr>
        <w:t xml:space="preserve">    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I A F E G </w:t>
      </w:r>
      <w:r w:rsidR="00EF2467" w:rsidRPr="004F1EC9">
        <w:rPr>
          <w:rFonts w:ascii="Courier New" w:hAnsi="Courier New" w:cs="Courier New"/>
          <w:sz w:val="22"/>
          <w:szCs w:val="20"/>
          <w:highlight w:val="yellow"/>
        </w:rPr>
        <w:t>T</w:t>
      </w:r>
      <w:r w:rsidR="00EF2467" w:rsidRPr="00F653F9">
        <w:rPr>
          <w:rFonts w:ascii="Courier New" w:hAnsi="Courier New" w:cs="Courier New"/>
          <w:sz w:val="22"/>
          <w:szCs w:val="20"/>
        </w:rPr>
        <w:t xml:space="preserve"> F S</w:t>
      </w:r>
    </w:p>
    <w:p w14:paraId="346E5537" w14:textId="1EE72093" w:rsidR="00EF2467" w:rsidRPr="0062173F" w:rsidRDefault="0062173F" w:rsidP="0062173F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  <w:r>
        <w:rPr>
          <w:rFonts w:ascii="Courier New" w:hAnsi="Courier New" w:cs="Courier New"/>
          <w:sz w:val="22"/>
          <w:szCs w:val="20"/>
        </w:rPr>
        <w:t xml:space="preserve">                    </w:t>
      </w:r>
      <w:r w:rsidR="00EF2467" w:rsidRPr="0062173F">
        <w:rPr>
          <w:rFonts w:ascii="Courier New" w:hAnsi="Courier New" w:cs="Courier New"/>
          <w:sz w:val="22"/>
          <w:szCs w:val="20"/>
        </w:rPr>
        <w:t xml:space="preserve">H I K C S E </w:t>
      </w:r>
      <w:r w:rsidR="00EF2467" w:rsidRPr="0062173F">
        <w:rPr>
          <w:rFonts w:ascii="Courier New" w:hAnsi="Courier New" w:cs="Courier New"/>
          <w:sz w:val="22"/>
          <w:szCs w:val="20"/>
          <w:highlight w:val="yellow"/>
        </w:rPr>
        <w:t>A</w:t>
      </w:r>
      <w:r w:rsidR="00EF2467" w:rsidRPr="0062173F">
        <w:rPr>
          <w:rFonts w:ascii="Courier New" w:hAnsi="Courier New" w:cs="Courier New"/>
          <w:sz w:val="22"/>
          <w:szCs w:val="20"/>
        </w:rPr>
        <w:t xml:space="preserve"> P     H I K C S E A P</w:t>
      </w:r>
    </w:p>
    <w:p w14:paraId="3F7C1D37" w14:textId="77777777" w:rsidR="00EF2467" w:rsidRPr="00F653F9" w:rsidRDefault="00EF2467" w:rsidP="003840F3">
      <w:pPr>
        <w:pStyle w:val="ListParagraph"/>
        <w:ind w:left="851"/>
        <w:jc w:val="left"/>
        <w:rPr>
          <w:rFonts w:ascii="Courier New" w:hAnsi="Courier New" w:cs="Courier New"/>
          <w:sz w:val="22"/>
          <w:szCs w:val="20"/>
        </w:rPr>
      </w:pPr>
    </w:p>
    <w:p w14:paraId="382DA0FA" w14:textId="1142D125" w:rsidR="00A5108A" w:rsidRPr="00ED14CB" w:rsidRDefault="00ED14CB" w:rsidP="00ED14CB">
      <w:pPr>
        <w:pStyle w:val="ListParagraph"/>
        <w:ind w:left="851"/>
        <w:jc w:val="center"/>
        <w:rPr>
          <w:rFonts w:cs="Times New Roman"/>
          <w:sz w:val="20"/>
          <w:szCs w:val="18"/>
        </w:rPr>
      </w:pPr>
      <w:r>
        <w:rPr>
          <w:rFonts w:cs="Times New Roman"/>
          <w:sz w:val="20"/>
          <w:szCs w:val="18"/>
        </w:rPr>
        <w:t>Gambar 3 Contoh pencarian kata “KATA” yang mencoba semua arah</w:t>
      </w:r>
      <w:r w:rsidR="00D5609B">
        <w:rPr>
          <w:rFonts w:cs="Times New Roman"/>
          <w:sz w:val="20"/>
          <w:szCs w:val="18"/>
        </w:rPr>
        <w:t xml:space="preserve"> kemudian menemukan arah yang tepat</w:t>
      </w:r>
    </w:p>
    <w:p w14:paraId="422AB5A2" w14:textId="77777777" w:rsidR="00A5108A" w:rsidRDefault="00A5108A" w:rsidP="00A5108A">
      <w:pPr>
        <w:ind w:left="916"/>
      </w:pPr>
    </w:p>
    <w:p w14:paraId="54FB237F" w14:textId="0A42E93C" w:rsidR="00462C75" w:rsidRDefault="00462C75" w:rsidP="004B319E">
      <w:pPr>
        <w:pStyle w:val="ListParagraph"/>
        <w:numPr>
          <w:ilvl w:val="0"/>
          <w:numId w:val="24"/>
        </w:numPr>
        <w:ind w:left="851"/>
      </w:pPr>
      <w:r>
        <w:lastRenderedPageBreak/>
        <w:t xml:space="preserve">Jika ditemukan kecocokan kata, artinya semua karakter sudah </w:t>
      </w:r>
      <w:r w:rsidR="00EB62C3">
        <w:t>cocok dengan kata yang dicari</w:t>
      </w:r>
      <w:r>
        <w:t xml:space="preserve"> dengan arah tertentu, maka akan dikeluarkan output kata yang ditemukan </w:t>
      </w:r>
      <w:r w:rsidR="008A18CD">
        <w:t>sesuai</w:t>
      </w:r>
      <w:r w:rsidR="002E3CD2">
        <w:t xml:space="preserve"> dengan</w:t>
      </w:r>
      <w:r>
        <w:t xml:space="preserve"> posisi kata tersebut pada puzzle.</w:t>
      </w:r>
    </w:p>
    <w:p w14:paraId="359E4DCC" w14:textId="57438E04" w:rsidR="00F55BC9" w:rsidRDefault="00A16D03" w:rsidP="004B319E">
      <w:pPr>
        <w:pStyle w:val="Heading1"/>
      </w:pPr>
      <w:r>
        <w:t>Source Program</w:t>
      </w:r>
    </w:p>
    <w:p w14:paraId="107F34B3" w14:textId="77777777" w:rsidR="00DE5CA5" w:rsidRDefault="00DE5CA5" w:rsidP="00DE5CA5">
      <w:pPr>
        <w:pStyle w:val="ListParagraph"/>
      </w:pPr>
    </w:p>
    <w:p w14:paraId="19C1BFFF" w14:textId="7718E111" w:rsidR="00095E71" w:rsidRDefault="008039D1" w:rsidP="008039D1">
      <w:pPr>
        <w:pStyle w:val="ListParagraph"/>
        <w:numPr>
          <w:ilvl w:val="0"/>
          <w:numId w:val="25"/>
        </w:numPr>
      </w:pPr>
      <w:r>
        <w:t>WordSearch.hpp</w:t>
      </w:r>
    </w:p>
    <w:p w14:paraId="51C4084E" w14:textId="20FE1766" w:rsidR="00095E71" w:rsidRDefault="00095E71" w:rsidP="008039D1">
      <w:r w:rsidRPr="003E5DD0">
        <w:rPr>
          <w:noProof/>
        </w:rPr>
        <w:drawing>
          <wp:inline distT="0" distB="0" distL="0" distR="0" wp14:anchorId="4ED47247" wp14:editId="1E33D377">
            <wp:extent cx="5731510" cy="2968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0B9" w14:textId="2EF35A62" w:rsidR="008039D1" w:rsidRDefault="00095E71" w:rsidP="008039D1">
      <w:r w:rsidRPr="00095E71">
        <w:rPr>
          <w:noProof/>
        </w:rPr>
        <w:drawing>
          <wp:inline distT="0" distB="0" distL="0" distR="0" wp14:anchorId="32AD0A92" wp14:editId="597FF32C">
            <wp:extent cx="5731510" cy="14630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400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F3CB7" w14:textId="37290D86" w:rsidR="0019625F" w:rsidRDefault="0019625F" w:rsidP="008039D1"/>
    <w:p w14:paraId="3CF8ADBD" w14:textId="2B2E0041" w:rsidR="0019625F" w:rsidRDefault="0019625F" w:rsidP="008039D1"/>
    <w:p w14:paraId="1ECC9A3A" w14:textId="2A456A07" w:rsidR="0019625F" w:rsidRDefault="0019625F" w:rsidP="008039D1"/>
    <w:p w14:paraId="440168E8" w14:textId="0522685F" w:rsidR="0019625F" w:rsidRDefault="0019625F" w:rsidP="008039D1"/>
    <w:p w14:paraId="140AC10F" w14:textId="7B9D06EE" w:rsidR="0019625F" w:rsidRDefault="0019625F" w:rsidP="008039D1"/>
    <w:p w14:paraId="521FD84A" w14:textId="2AB9643A" w:rsidR="0019625F" w:rsidRDefault="0019625F" w:rsidP="008039D1"/>
    <w:p w14:paraId="2546DAA4" w14:textId="2A3E89B1" w:rsidR="0019625F" w:rsidRDefault="0019625F" w:rsidP="008039D1"/>
    <w:p w14:paraId="3C35030C" w14:textId="58C2C298" w:rsidR="0019625F" w:rsidRDefault="0019625F" w:rsidP="008039D1"/>
    <w:p w14:paraId="42B015E3" w14:textId="7844890B" w:rsidR="0019625F" w:rsidRDefault="0019625F" w:rsidP="008039D1"/>
    <w:p w14:paraId="784A5431" w14:textId="77777777" w:rsidR="0019625F" w:rsidRDefault="0019625F" w:rsidP="008039D1"/>
    <w:p w14:paraId="63460BAB" w14:textId="2CA31840" w:rsidR="00095E71" w:rsidRDefault="00095E71" w:rsidP="00095E71">
      <w:pPr>
        <w:pStyle w:val="ListParagraph"/>
        <w:numPr>
          <w:ilvl w:val="0"/>
          <w:numId w:val="25"/>
        </w:numPr>
      </w:pPr>
      <w:r>
        <w:lastRenderedPageBreak/>
        <w:t>WordSearch.cpp</w:t>
      </w:r>
    </w:p>
    <w:p w14:paraId="07E61F21" w14:textId="2017F1B2" w:rsidR="00095E71" w:rsidRDefault="00AE3703" w:rsidP="00095E71">
      <w:r w:rsidRPr="00AE3703">
        <w:rPr>
          <w:noProof/>
        </w:rPr>
        <w:drawing>
          <wp:inline distT="0" distB="0" distL="0" distR="0" wp14:anchorId="51A002CB" wp14:editId="27D53627">
            <wp:extent cx="5619489" cy="2886323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972" cy="28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CE85" w14:textId="3F1C1F68" w:rsidR="00095E71" w:rsidRDefault="00561CD1" w:rsidP="00095E71">
      <w:r w:rsidRPr="00561CD1">
        <w:rPr>
          <w:noProof/>
        </w:rPr>
        <w:drawing>
          <wp:inline distT="0" distB="0" distL="0" distR="0" wp14:anchorId="34ED9C25" wp14:editId="13406DA3">
            <wp:extent cx="5619115" cy="2805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738" cy="28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B9BF" w14:textId="338664C1" w:rsidR="00095E71" w:rsidRDefault="0017112A" w:rsidP="008039D1">
      <w:r w:rsidRPr="0017112A">
        <w:rPr>
          <w:noProof/>
        </w:rPr>
        <w:lastRenderedPageBreak/>
        <w:drawing>
          <wp:inline distT="0" distB="0" distL="0" distR="0" wp14:anchorId="45D40679" wp14:editId="4E13A3DA">
            <wp:extent cx="5629523" cy="2808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3082" cy="28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9FA6" w14:textId="350A295A" w:rsidR="00561CD1" w:rsidRDefault="00F81650" w:rsidP="008039D1">
      <w:r w:rsidRPr="00F81650">
        <w:rPr>
          <w:noProof/>
        </w:rPr>
        <w:drawing>
          <wp:inline distT="0" distB="0" distL="0" distR="0" wp14:anchorId="61E12B93" wp14:editId="31F6D6F3">
            <wp:extent cx="5731510" cy="2851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7160" w14:textId="0A0E6C12" w:rsidR="00F81650" w:rsidRDefault="00CE0846" w:rsidP="008039D1">
      <w:r w:rsidRPr="00CE0846">
        <w:rPr>
          <w:noProof/>
        </w:rPr>
        <w:drawing>
          <wp:inline distT="0" distB="0" distL="0" distR="0" wp14:anchorId="66549846" wp14:editId="7D6ED1FE">
            <wp:extent cx="5731510" cy="2921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0777" w14:textId="6902C764" w:rsidR="00F81650" w:rsidRDefault="003F1579" w:rsidP="008039D1">
      <w:r w:rsidRPr="003F1579">
        <w:rPr>
          <w:noProof/>
        </w:rPr>
        <w:lastRenderedPageBreak/>
        <w:drawing>
          <wp:inline distT="0" distB="0" distL="0" distR="0" wp14:anchorId="2AA83DA4" wp14:editId="328F6006">
            <wp:extent cx="5731510" cy="28702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9218" w14:textId="2AE52A69" w:rsidR="00CE0846" w:rsidRDefault="00E1557C" w:rsidP="008039D1">
      <w:r w:rsidRPr="00E1557C">
        <w:rPr>
          <w:noProof/>
        </w:rPr>
        <w:drawing>
          <wp:inline distT="0" distB="0" distL="0" distR="0" wp14:anchorId="3498DA9B" wp14:editId="1580795A">
            <wp:extent cx="5731510" cy="3021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D4CF" w14:textId="28A21F32" w:rsidR="00BB049B" w:rsidRDefault="00DD4202" w:rsidP="008039D1">
      <w:r w:rsidRPr="00DD4202">
        <w:rPr>
          <w:noProof/>
        </w:rPr>
        <w:drawing>
          <wp:inline distT="0" distB="0" distL="0" distR="0" wp14:anchorId="6E937922" wp14:editId="6B63D282">
            <wp:extent cx="5731510" cy="21640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543" w14:textId="77777777" w:rsidR="00E1557C" w:rsidRDefault="00E1557C" w:rsidP="008039D1"/>
    <w:p w14:paraId="477DA1E9" w14:textId="1CB3F2EE" w:rsidR="00BB049B" w:rsidRDefault="00807826" w:rsidP="00807826">
      <w:pPr>
        <w:pStyle w:val="ListParagraph"/>
        <w:numPr>
          <w:ilvl w:val="0"/>
          <w:numId w:val="25"/>
        </w:numPr>
      </w:pPr>
      <w:r>
        <w:lastRenderedPageBreak/>
        <w:t>main.cpp</w:t>
      </w:r>
    </w:p>
    <w:p w14:paraId="2059DE70" w14:textId="2CA9231E" w:rsidR="00727F53" w:rsidRDefault="00BC0F99" w:rsidP="00F0214E">
      <w:r w:rsidRPr="00BC0F99">
        <w:rPr>
          <w:noProof/>
        </w:rPr>
        <w:drawing>
          <wp:inline distT="0" distB="0" distL="0" distR="0" wp14:anchorId="7F69B140" wp14:editId="6B6D3BCB">
            <wp:extent cx="5731510" cy="25444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0000" w14:textId="0DCDF27E" w:rsidR="00F0214E" w:rsidRDefault="00F0214E" w:rsidP="00F0214E"/>
    <w:p w14:paraId="30DC943B" w14:textId="1CDDDB4C" w:rsidR="00F0214E" w:rsidRDefault="001D0376" w:rsidP="00F0214E">
      <w:pPr>
        <w:pStyle w:val="Heading1"/>
      </w:pPr>
      <w:r>
        <w:t>Input dan Output Program</w:t>
      </w:r>
    </w:p>
    <w:p w14:paraId="673807E1" w14:textId="363B7B8A" w:rsidR="001A0A44" w:rsidRDefault="001A0A44" w:rsidP="00141267"/>
    <w:p w14:paraId="06600412" w14:textId="5410D7DA" w:rsidR="001A0A44" w:rsidRDefault="001A0A44" w:rsidP="001A0A44">
      <w:pPr>
        <w:pStyle w:val="ListParagraph"/>
        <w:numPr>
          <w:ilvl w:val="0"/>
          <w:numId w:val="27"/>
        </w:numPr>
      </w:pPr>
      <w:r>
        <w:t xml:space="preserve">Contoh </w:t>
      </w:r>
      <w:r w:rsidR="004F3AC6">
        <w:t>1</w:t>
      </w:r>
      <w:r>
        <w:t xml:space="preserve"> (ukuran </w:t>
      </w:r>
      <w:r w:rsidR="00382066">
        <w:t>15 x 15</w:t>
      </w:r>
      <w:r>
        <w:t>)</w:t>
      </w:r>
    </w:p>
    <w:p w14:paraId="34F0D05D" w14:textId="4A72FE79" w:rsidR="00DB577D" w:rsidRDefault="00DB577D" w:rsidP="00DB577D">
      <w:pPr>
        <w:pStyle w:val="ListParagraph"/>
      </w:pPr>
      <w:r>
        <w:t>Input:</w:t>
      </w:r>
      <w:r w:rsidRPr="00DB577D">
        <w:t xml:space="preserve"> </w:t>
      </w:r>
    </w:p>
    <w:p w14:paraId="06D88ACD" w14:textId="52FA04CC" w:rsidR="00DB577D" w:rsidRDefault="00141267" w:rsidP="00DB577D">
      <w:pPr>
        <w:pStyle w:val="ListParagraph"/>
      </w:pPr>
      <w:r w:rsidRPr="00DB577D">
        <w:rPr>
          <w:noProof/>
        </w:rPr>
        <w:drawing>
          <wp:anchor distT="0" distB="0" distL="114300" distR="114300" simplePos="0" relativeHeight="251659264" behindDoc="0" locked="0" layoutInCell="1" allowOverlap="1" wp14:anchorId="4923ED17" wp14:editId="1F7441EC">
            <wp:simplePos x="0" y="0"/>
            <wp:positionH relativeFrom="margin">
              <wp:posOffset>418630</wp:posOffset>
            </wp:positionH>
            <wp:positionV relativeFrom="margin">
              <wp:posOffset>4158284</wp:posOffset>
            </wp:positionV>
            <wp:extent cx="1773555" cy="3291840"/>
            <wp:effectExtent l="0" t="0" r="0" b="3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57502" w14:textId="66332407" w:rsidR="00DB577D" w:rsidRDefault="00DB577D" w:rsidP="00DB577D">
      <w:pPr>
        <w:pStyle w:val="ListParagraph"/>
      </w:pPr>
    </w:p>
    <w:p w14:paraId="4C953B6E" w14:textId="4B055500" w:rsidR="00DB577D" w:rsidRDefault="00DB577D" w:rsidP="00DB577D">
      <w:pPr>
        <w:pStyle w:val="ListParagraph"/>
      </w:pPr>
    </w:p>
    <w:p w14:paraId="21F240BC" w14:textId="04199EDF" w:rsidR="00DB577D" w:rsidRDefault="00DB577D" w:rsidP="00DB577D">
      <w:pPr>
        <w:pStyle w:val="ListParagraph"/>
      </w:pPr>
    </w:p>
    <w:p w14:paraId="4B5AF78C" w14:textId="538C61AF" w:rsidR="00DB577D" w:rsidRDefault="00DB577D" w:rsidP="00DB577D">
      <w:pPr>
        <w:pStyle w:val="ListParagraph"/>
      </w:pPr>
    </w:p>
    <w:p w14:paraId="1A6278AA" w14:textId="3EC293AF" w:rsidR="00DB577D" w:rsidRDefault="00DB577D" w:rsidP="00DB577D">
      <w:pPr>
        <w:pStyle w:val="ListParagraph"/>
      </w:pPr>
    </w:p>
    <w:p w14:paraId="15C0D281" w14:textId="3F6329D4" w:rsidR="00DB577D" w:rsidRDefault="00DB577D" w:rsidP="00DB577D">
      <w:pPr>
        <w:pStyle w:val="ListParagraph"/>
      </w:pPr>
    </w:p>
    <w:p w14:paraId="5694CBAB" w14:textId="1A8E6867" w:rsidR="00DB577D" w:rsidRDefault="00DB577D" w:rsidP="00DB577D">
      <w:pPr>
        <w:pStyle w:val="ListParagraph"/>
      </w:pPr>
    </w:p>
    <w:p w14:paraId="7BF5D772" w14:textId="4EE40CE7" w:rsidR="00DB577D" w:rsidRDefault="00DB577D" w:rsidP="00DB577D">
      <w:pPr>
        <w:pStyle w:val="ListParagraph"/>
      </w:pPr>
    </w:p>
    <w:p w14:paraId="25D1D31A" w14:textId="18242DF8" w:rsidR="00DB577D" w:rsidRDefault="00DB577D" w:rsidP="00DB577D">
      <w:pPr>
        <w:pStyle w:val="ListParagraph"/>
      </w:pPr>
    </w:p>
    <w:p w14:paraId="6E7DF035" w14:textId="77777777" w:rsidR="00DB577D" w:rsidRDefault="00DB577D" w:rsidP="00DB577D">
      <w:pPr>
        <w:pStyle w:val="ListParagraph"/>
      </w:pPr>
    </w:p>
    <w:p w14:paraId="53C30E9A" w14:textId="3FF2C97D" w:rsidR="00DB577D" w:rsidRDefault="00DB577D" w:rsidP="00DB577D">
      <w:pPr>
        <w:pStyle w:val="ListParagraph"/>
      </w:pPr>
    </w:p>
    <w:p w14:paraId="04BC7DDE" w14:textId="2685899E" w:rsidR="00DB577D" w:rsidRDefault="00DB577D" w:rsidP="00DB577D">
      <w:pPr>
        <w:pStyle w:val="ListParagraph"/>
      </w:pPr>
    </w:p>
    <w:p w14:paraId="6FDEE5AD" w14:textId="0DC55E08" w:rsidR="00DB577D" w:rsidRDefault="00DB577D" w:rsidP="00DB577D">
      <w:pPr>
        <w:pStyle w:val="ListParagraph"/>
      </w:pPr>
    </w:p>
    <w:p w14:paraId="7C3D8F74" w14:textId="682CA747" w:rsidR="00DB577D" w:rsidRDefault="00DB577D" w:rsidP="00DB577D">
      <w:pPr>
        <w:pStyle w:val="ListParagraph"/>
      </w:pPr>
    </w:p>
    <w:p w14:paraId="26F9C9C1" w14:textId="29B61BED" w:rsidR="00DB577D" w:rsidRDefault="00DB577D" w:rsidP="00DB577D">
      <w:pPr>
        <w:pStyle w:val="ListParagraph"/>
      </w:pPr>
    </w:p>
    <w:p w14:paraId="26876B2B" w14:textId="5A421D16" w:rsidR="00DB577D" w:rsidRDefault="00DB577D" w:rsidP="00DB577D">
      <w:pPr>
        <w:pStyle w:val="ListParagraph"/>
      </w:pPr>
    </w:p>
    <w:p w14:paraId="3562CC0E" w14:textId="77777777" w:rsidR="00C8305D" w:rsidRDefault="00C8305D" w:rsidP="00DB577D">
      <w:pPr>
        <w:pStyle w:val="ListParagraph"/>
      </w:pPr>
    </w:p>
    <w:p w14:paraId="260F9FDD" w14:textId="77777777" w:rsidR="00141267" w:rsidRDefault="00141267" w:rsidP="00DB577D">
      <w:pPr>
        <w:pStyle w:val="ListParagraph"/>
      </w:pPr>
    </w:p>
    <w:p w14:paraId="5891F3ED" w14:textId="77777777" w:rsidR="00141267" w:rsidRDefault="00141267" w:rsidP="00DB577D">
      <w:pPr>
        <w:pStyle w:val="ListParagraph"/>
      </w:pPr>
    </w:p>
    <w:p w14:paraId="436F6743" w14:textId="77777777" w:rsidR="00141267" w:rsidRDefault="00141267" w:rsidP="00DB577D">
      <w:pPr>
        <w:pStyle w:val="ListParagraph"/>
      </w:pPr>
    </w:p>
    <w:p w14:paraId="630A2605" w14:textId="77777777" w:rsidR="00141267" w:rsidRDefault="00141267" w:rsidP="00DB577D">
      <w:pPr>
        <w:pStyle w:val="ListParagraph"/>
      </w:pPr>
    </w:p>
    <w:p w14:paraId="0FF1DCC6" w14:textId="77777777" w:rsidR="00141267" w:rsidRDefault="00141267" w:rsidP="00DB577D">
      <w:pPr>
        <w:pStyle w:val="ListParagraph"/>
      </w:pPr>
    </w:p>
    <w:p w14:paraId="7D56D628" w14:textId="77777777" w:rsidR="00141267" w:rsidRDefault="00141267" w:rsidP="00DB577D">
      <w:pPr>
        <w:pStyle w:val="ListParagraph"/>
      </w:pPr>
    </w:p>
    <w:p w14:paraId="0CFD2ACF" w14:textId="4CAF54D9" w:rsidR="00DB577D" w:rsidRDefault="00DB577D" w:rsidP="00DB577D">
      <w:pPr>
        <w:pStyle w:val="ListParagraph"/>
      </w:pPr>
      <w:r>
        <w:lastRenderedPageBreak/>
        <w:t>Output:</w:t>
      </w:r>
    </w:p>
    <w:p w14:paraId="4F7DB56E" w14:textId="21EFF0FE" w:rsidR="00DB577D" w:rsidRDefault="00D22FA2" w:rsidP="00DB577D">
      <w:pPr>
        <w:pStyle w:val="ListParagraph"/>
      </w:pPr>
      <w:r w:rsidRPr="00D22FA2">
        <w:rPr>
          <w:noProof/>
        </w:rPr>
        <w:drawing>
          <wp:inline distT="0" distB="0" distL="0" distR="0" wp14:anchorId="408F793D" wp14:editId="30501AC5">
            <wp:extent cx="3570135" cy="2278698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810" cy="23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4917" w14:textId="69D5DB9A" w:rsidR="00D22FA2" w:rsidRDefault="00D22FA2" w:rsidP="00DB577D">
      <w:pPr>
        <w:pStyle w:val="ListParagraph"/>
      </w:pPr>
      <w:r w:rsidRPr="00D22FA2">
        <w:rPr>
          <w:noProof/>
        </w:rPr>
        <w:drawing>
          <wp:inline distT="0" distB="0" distL="0" distR="0" wp14:anchorId="0EEE6E18" wp14:editId="10F8B277">
            <wp:extent cx="3569970" cy="216468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200" cy="21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9642" w14:textId="74CAFE74" w:rsidR="00D22FA2" w:rsidRDefault="00D22FA2" w:rsidP="00DB577D">
      <w:pPr>
        <w:pStyle w:val="ListParagraph"/>
      </w:pPr>
      <w:r w:rsidRPr="00D22FA2">
        <w:rPr>
          <w:noProof/>
        </w:rPr>
        <w:drawing>
          <wp:inline distT="0" distB="0" distL="0" distR="0" wp14:anchorId="69FE9F8F" wp14:editId="505E3B99">
            <wp:extent cx="3639755" cy="2170706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8376" cy="21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905" w14:textId="69BD84DB" w:rsidR="00D22FA2" w:rsidRDefault="00D22FA2" w:rsidP="00DB577D">
      <w:pPr>
        <w:pStyle w:val="ListParagraph"/>
      </w:pPr>
      <w:r w:rsidRPr="00D22FA2">
        <w:rPr>
          <w:noProof/>
        </w:rPr>
        <w:lastRenderedPageBreak/>
        <w:drawing>
          <wp:inline distT="0" distB="0" distL="0" distR="0" wp14:anchorId="574EE4C4" wp14:editId="3FB49ADE">
            <wp:extent cx="3639185" cy="21804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1834" cy="219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B1FB" w14:textId="4BFB988A" w:rsidR="00D22FA2" w:rsidRDefault="00D22FA2" w:rsidP="00DB577D">
      <w:pPr>
        <w:pStyle w:val="ListParagraph"/>
      </w:pPr>
      <w:r w:rsidRPr="00D22FA2">
        <w:rPr>
          <w:noProof/>
        </w:rPr>
        <w:drawing>
          <wp:inline distT="0" distB="0" distL="0" distR="0" wp14:anchorId="7EDBBDDC" wp14:editId="4F45F3D8">
            <wp:extent cx="3656655" cy="2194560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2927" cy="221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BF4D" w14:textId="3278E3EA" w:rsidR="00D22FA2" w:rsidRDefault="00D22FA2" w:rsidP="00DB577D">
      <w:pPr>
        <w:pStyle w:val="ListParagraph"/>
      </w:pPr>
      <w:r w:rsidRPr="00D22FA2">
        <w:rPr>
          <w:noProof/>
        </w:rPr>
        <w:drawing>
          <wp:inline distT="0" distB="0" distL="0" distR="0" wp14:anchorId="56E38279" wp14:editId="08017748">
            <wp:extent cx="3693015" cy="2274073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2493" cy="2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4BBE" w14:textId="19A091AB" w:rsidR="00D22FA2" w:rsidRDefault="006B3A6A" w:rsidP="00DB577D">
      <w:pPr>
        <w:pStyle w:val="ListParagraph"/>
      </w:pPr>
      <w:r w:rsidRPr="006B3A6A">
        <w:rPr>
          <w:noProof/>
        </w:rPr>
        <w:lastRenderedPageBreak/>
        <w:drawing>
          <wp:inline distT="0" distB="0" distL="0" distR="0" wp14:anchorId="6713A3B0" wp14:editId="60022C63">
            <wp:extent cx="3641697" cy="2190426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087" cy="22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FD27" w14:textId="300716DC" w:rsidR="006B3A6A" w:rsidRDefault="006B3A6A" w:rsidP="00DB577D">
      <w:pPr>
        <w:pStyle w:val="ListParagraph"/>
      </w:pPr>
      <w:r w:rsidRPr="006B3A6A">
        <w:rPr>
          <w:noProof/>
        </w:rPr>
        <w:drawing>
          <wp:inline distT="0" distB="0" distL="0" distR="0" wp14:anchorId="121DA101" wp14:editId="4EFF0119">
            <wp:extent cx="3641090" cy="21993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766" cy="22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D396" w14:textId="42A82187" w:rsidR="006B3A6A" w:rsidRDefault="006B3A6A" w:rsidP="00DB577D">
      <w:pPr>
        <w:pStyle w:val="ListParagraph"/>
      </w:pPr>
      <w:r w:rsidRPr="006B3A6A">
        <w:rPr>
          <w:noProof/>
        </w:rPr>
        <w:drawing>
          <wp:inline distT="0" distB="0" distL="0" distR="0" wp14:anchorId="741EED85" wp14:editId="47707E7F">
            <wp:extent cx="3641090" cy="2223543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213" cy="224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218B" w14:textId="073E6D77" w:rsidR="006B3A6A" w:rsidRDefault="006B3A6A" w:rsidP="00DB577D">
      <w:pPr>
        <w:pStyle w:val="ListParagraph"/>
      </w:pPr>
      <w:r w:rsidRPr="006B3A6A">
        <w:rPr>
          <w:noProof/>
        </w:rPr>
        <w:drawing>
          <wp:inline distT="0" distB="0" distL="0" distR="0" wp14:anchorId="7C9057C9" wp14:editId="7F15FD15">
            <wp:extent cx="3670509" cy="2186609"/>
            <wp:effectExtent l="0" t="0" r="635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2445" cy="219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1FC3" w14:textId="651EAF07" w:rsidR="006B3A6A" w:rsidRDefault="006516FA" w:rsidP="00DB577D">
      <w:pPr>
        <w:pStyle w:val="ListParagraph"/>
      </w:pPr>
      <w:r w:rsidRPr="006516FA">
        <w:rPr>
          <w:noProof/>
        </w:rPr>
        <w:lastRenderedPageBreak/>
        <w:drawing>
          <wp:inline distT="0" distB="0" distL="0" distR="0" wp14:anchorId="3996A9B8" wp14:editId="30B970E1">
            <wp:extent cx="3681454" cy="4204753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2075" cy="42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8478" w14:textId="075A64F8" w:rsidR="006516FA" w:rsidRDefault="006516FA" w:rsidP="00DB577D">
      <w:pPr>
        <w:pStyle w:val="ListParagraph"/>
      </w:pPr>
      <w:r w:rsidRPr="006516FA">
        <w:rPr>
          <w:noProof/>
        </w:rPr>
        <w:drawing>
          <wp:inline distT="0" distB="0" distL="0" distR="0" wp14:anchorId="50646ED0" wp14:editId="6433C4C7">
            <wp:extent cx="3681095" cy="421984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3708" cy="42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21B0" w14:textId="05603517" w:rsidR="006516FA" w:rsidRDefault="006516FA" w:rsidP="00DB577D">
      <w:pPr>
        <w:pStyle w:val="ListParagraph"/>
      </w:pPr>
      <w:r w:rsidRPr="006516FA">
        <w:rPr>
          <w:noProof/>
        </w:rPr>
        <w:lastRenderedPageBreak/>
        <w:drawing>
          <wp:inline distT="0" distB="0" distL="0" distR="0" wp14:anchorId="3B7598CE" wp14:editId="2221C40A">
            <wp:extent cx="3593465" cy="2290405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1139" cy="23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F6D3" w14:textId="5073DE6F" w:rsidR="00A659D0" w:rsidRDefault="00A659D0" w:rsidP="00C8436B"/>
    <w:p w14:paraId="082923BE" w14:textId="77777777" w:rsidR="00A659D0" w:rsidRDefault="00A659D0" w:rsidP="00DB577D">
      <w:pPr>
        <w:pStyle w:val="ListParagraph"/>
      </w:pPr>
    </w:p>
    <w:p w14:paraId="5BCFAA8F" w14:textId="5D9C1ED6" w:rsidR="00016A9E" w:rsidRDefault="00016A9E" w:rsidP="00B36E45">
      <w:pPr>
        <w:pStyle w:val="ListParagraph"/>
        <w:numPr>
          <w:ilvl w:val="0"/>
          <w:numId w:val="27"/>
        </w:numPr>
        <w:spacing w:before="240"/>
      </w:pPr>
      <w:r>
        <w:t xml:space="preserve">Contoh </w:t>
      </w:r>
      <w:r w:rsidR="007B3A41">
        <w:t>2</w:t>
      </w:r>
      <w:r>
        <w:t xml:space="preserve"> (ukuran </w:t>
      </w:r>
      <w:r w:rsidR="00A2662E">
        <w:t>15 x 15</w:t>
      </w:r>
      <w:r w:rsidR="00B36E45">
        <w:t>)</w:t>
      </w:r>
    </w:p>
    <w:p w14:paraId="417A0DC6" w14:textId="199D7A6E" w:rsidR="00415E76" w:rsidRDefault="00415E76" w:rsidP="00415E76">
      <w:pPr>
        <w:pStyle w:val="ListParagraph"/>
        <w:spacing w:before="240"/>
      </w:pPr>
      <w:r>
        <w:t>Input:</w:t>
      </w:r>
    </w:p>
    <w:p w14:paraId="496E99CA" w14:textId="0CDD8DFD" w:rsidR="00415E76" w:rsidRDefault="00A659D0" w:rsidP="00415E76">
      <w:pPr>
        <w:pStyle w:val="ListParagraph"/>
        <w:spacing w:before="240"/>
      </w:pPr>
      <w:r w:rsidRPr="00A659D0">
        <w:rPr>
          <w:noProof/>
        </w:rPr>
        <w:drawing>
          <wp:inline distT="0" distB="0" distL="0" distR="0" wp14:anchorId="2F7F65F7" wp14:editId="73251229">
            <wp:extent cx="1766353" cy="3665551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6948" cy="36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E406" w14:textId="77777777" w:rsidR="00A659D0" w:rsidRDefault="00A659D0" w:rsidP="00415E76">
      <w:pPr>
        <w:pStyle w:val="ListParagraph"/>
        <w:spacing w:before="240"/>
      </w:pPr>
    </w:p>
    <w:p w14:paraId="3CFD2277" w14:textId="77777777" w:rsidR="005D704B" w:rsidRDefault="005D704B" w:rsidP="00415E76">
      <w:pPr>
        <w:pStyle w:val="ListParagraph"/>
        <w:spacing w:before="240"/>
      </w:pPr>
    </w:p>
    <w:p w14:paraId="2650A5FB" w14:textId="77777777" w:rsidR="005D704B" w:rsidRDefault="005D704B" w:rsidP="00415E76">
      <w:pPr>
        <w:pStyle w:val="ListParagraph"/>
        <w:spacing w:before="240"/>
      </w:pPr>
    </w:p>
    <w:p w14:paraId="302D4E06" w14:textId="77777777" w:rsidR="005D704B" w:rsidRDefault="005D704B" w:rsidP="00415E76">
      <w:pPr>
        <w:pStyle w:val="ListParagraph"/>
        <w:spacing w:before="240"/>
      </w:pPr>
    </w:p>
    <w:p w14:paraId="6DE8FB33" w14:textId="77777777" w:rsidR="005D704B" w:rsidRDefault="005D704B" w:rsidP="00415E76">
      <w:pPr>
        <w:pStyle w:val="ListParagraph"/>
        <w:spacing w:before="240"/>
      </w:pPr>
    </w:p>
    <w:p w14:paraId="1031AD3E" w14:textId="77777777" w:rsidR="005D704B" w:rsidRDefault="005D704B" w:rsidP="00415E76">
      <w:pPr>
        <w:pStyle w:val="ListParagraph"/>
        <w:spacing w:before="240"/>
      </w:pPr>
    </w:p>
    <w:p w14:paraId="2B8F1726" w14:textId="77777777" w:rsidR="005D704B" w:rsidRDefault="005D704B" w:rsidP="00415E76">
      <w:pPr>
        <w:pStyle w:val="ListParagraph"/>
        <w:spacing w:before="240"/>
      </w:pPr>
    </w:p>
    <w:p w14:paraId="300F0E2D" w14:textId="77777777" w:rsidR="005D704B" w:rsidRDefault="005D704B" w:rsidP="00415E76">
      <w:pPr>
        <w:pStyle w:val="ListParagraph"/>
        <w:spacing w:before="240"/>
      </w:pPr>
    </w:p>
    <w:p w14:paraId="254ED496" w14:textId="77777777" w:rsidR="005D704B" w:rsidRDefault="005D704B" w:rsidP="00415E76">
      <w:pPr>
        <w:pStyle w:val="ListParagraph"/>
        <w:spacing w:before="240"/>
      </w:pPr>
    </w:p>
    <w:p w14:paraId="5A6019A2" w14:textId="77777777" w:rsidR="005D704B" w:rsidRDefault="005D704B" w:rsidP="00415E76">
      <w:pPr>
        <w:pStyle w:val="ListParagraph"/>
        <w:spacing w:before="240"/>
      </w:pPr>
    </w:p>
    <w:p w14:paraId="7ACA4C3E" w14:textId="5C3E3ABC" w:rsidR="00A659D0" w:rsidRDefault="00A659D0" w:rsidP="00415E76">
      <w:pPr>
        <w:pStyle w:val="ListParagraph"/>
        <w:spacing w:before="240"/>
      </w:pPr>
      <w:r>
        <w:lastRenderedPageBreak/>
        <w:t>Output:</w:t>
      </w:r>
    </w:p>
    <w:p w14:paraId="264B0AEC" w14:textId="75E3C541" w:rsidR="00A659D0" w:rsidRDefault="005D704B" w:rsidP="00415E76">
      <w:pPr>
        <w:pStyle w:val="ListParagraph"/>
        <w:spacing w:before="240"/>
      </w:pPr>
      <w:r w:rsidRPr="00A659D0">
        <w:rPr>
          <w:noProof/>
        </w:rPr>
        <w:drawing>
          <wp:anchor distT="0" distB="0" distL="114300" distR="114300" simplePos="0" relativeHeight="251660288" behindDoc="0" locked="0" layoutInCell="1" allowOverlap="1" wp14:anchorId="3003D998" wp14:editId="660CA3B7">
            <wp:simplePos x="0" y="0"/>
            <wp:positionH relativeFrom="margin">
              <wp:posOffset>461010</wp:posOffset>
            </wp:positionH>
            <wp:positionV relativeFrom="margin">
              <wp:posOffset>206375</wp:posOffset>
            </wp:positionV>
            <wp:extent cx="3784600" cy="4352290"/>
            <wp:effectExtent l="0" t="0" r="635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08DF3" w14:textId="15A3ABEE" w:rsidR="00A659D0" w:rsidRDefault="00A659D0" w:rsidP="00415E76">
      <w:pPr>
        <w:pStyle w:val="ListParagraph"/>
        <w:spacing w:before="240"/>
      </w:pPr>
    </w:p>
    <w:p w14:paraId="7347A3AC" w14:textId="0810D824" w:rsidR="00A659D0" w:rsidRDefault="00A659D0" w:rsidP="00415E76">
      <w:pPr>
        <w:pStyle w:val="ListParagraph"/>
        <w:spacing w:before="240"/>
      </w:pPr>
    </w:p>
    <w:p w14:paraId="3A939900" w14:textId="440A33C3" w:rsidR="00A659D0" w:rsidRDefault="00A659D0" w:rsidP="00415E76">
      <w:pPr>
        <w:pStyle w:val="ListParagraph"/>
        <w:spacing w:before="240"/>
      </w:pPr>
    </w:p>
    <w:p w14:paraId="753C1062" w14:textId="77777777" w:rsidR="00A659D0" w:rsidRDefault="00A659D0" w:rsidP="00415E76">
      <w:pPr>
        <w:pStyle w:val="ListParagraph"/>
        <w:spacing w:before="240"/>
      </w:pPr>
    </w:p>
    <w:p w14:paraId="655AA5ED" w14:textId="4EF64C38" w:rsidR="00A659D0" w:rsidRDefault="00A659D0" w:rsidP="00415E76">
      <w:pPr>
        <w:pStyle w:val="ListParagraph"/>
        <w:spacing w:before="240"/>
      </w:pPr>
    </w:p>
    <w:p w14:paraId="48A08FEA" w14:textId="77777777" w:rsidR="00A659D0" w:rsidRDefault="00A659D0" w:rsidP="00415E76">
      <w:pPr>
        <w:pStyle w:val="ListParagraph"/>
        <w:spacing w:before="240"/>
      </w:pPr>
    </w:p>
    <w:p w14:paraId="58EBFFE4" w14:textId="7F4CEC2C" w:rsidR="00A659D0" w:rsidRDefault="00A659D0" w:rsidP="00415E76">
      <w:pPr>
        <w:pStyle w:val="ListParagraph"/>
        <w:spacing w:before="240"/>
      </w:pPr>
    </w:p>
    <w:p w14:paraId="452A283B" w14:textId="77777777" w:rsidR="00A659D0" w:rsidRDefault="00A659D0" w:rsidP="00415E76">
      <w:pPr>
        <w:pStyle w:val="ListParagraph"/>
        <w:spacing w:before="240"/>
      </w:pPr>
    </w:p>
    <w:p w14:paraId="6F5BCA0C" w14:textId="77777777" w:rsidR="00A659D0" w:rsidRDefault="00A659D0" w:rsidP="00415E76">
      <w:pPr>
        <w:pStyle w:val="ListParagraph"/>
        <w:spacing w:before="240"/>
      </w:pPr>
    </w:p>
    <w:p w14:paraId="0A96A0B8" w14:textId="77777777" w:rsidR="00A659D0" w:rsidRDefault="00A659D0" w:rsidP="00415E76">
      <w:pPr>
        <w:pStyle w:val="ListParagraph"/>
        <w:spacing w:before="240"/>
      </w:pPr>
    </w:p>
    <w:p w14:paraId="57B8C701" w14:textId="7DCE7ECF" w:rsidR="00A659D0" w:rsidRDefault="00A659D0" w:rsidP="00415E76">
      <w:pPr>
        <w:pStyle w:val="ListParagraph"/>
        <w:spacing w:before="240"/>
      </w:pPr>
    </w:p>
    <w:p w14:paraId="207F3F0E" w14:textId="4FB66C74" w:rsidR="00A659D0" w:rsidRDefault="00A659D0" w:rsidP="00415E76">
      <w:pPr>
        <w:pStyle w:val="ListParagraph"/>
        <w:spacing w:before="240"/>
      </w:pPr>
    </w:p>
    <w:p w14:paraId="1D51DE25" w14:textId="100C87C3" w:rsidR="00A659D0" w:rsidRDefault="00A659D0" w:rsidP="00415E76">
      <w:pPr>
        <w:pStyle w:val="ListParagraph"/>
        <w:spacing w:before="240"/>
      </w:pPr>
    </w:p>
    <w:p w14:paraId="3ED5B5AC" w14:textId="1723FB73" w:rsidR="00A659D0" w:rsidRDefault="00A659D0" w:rsidP="00415E76">
      <w:pPr>
        <w:pStyle w:val="ListParagraph"/>
        <w:spacing w:before="240"/>
      </w:pPr>
    </w:p>
    <w:p w14:paraId="5A8727BF" w14:textId="64C690D3" w:rsidR="00A659D0" w:rsidRDefault="00A659D0" w:rsidP="00415E76">
      <w:pPr>
        <w:pStyle w:val="ListParagraph"/>
        <w:spacing w:before="240"/>
      </w:pPr>
    </w:p>
    <w:p w14:paraId="18525C3C" w14:textId="305F8DD7" w:rsidR="00A659D0" w:rsidRDefault="00A659D0" w:rsidP="00415E76">
      <w:pPr>
        <w:pStyle w:val="ListParagraph"/>
        <w:spacing w:before="240"/>
      </w:pPr>
    </w:p>
    <w:p w14:paraId="34A3FA4D" w14:textId="527B6F58" w:rsidR="00A659D0" w:rsidRDefault="00A659D0" w:rsidP="00415E76">
      <w:pPr>
        <w:pStyle w:val="ListParagraph"/>
        <w:spacing w:before="240"/>
      </w:pPr>
    </w:p>
    <w:p w14:paraId="7AFA2A84" w14:textId="469BAFCC" w:rsidR="00A659D0" w:rsidRDefault="00A659D0" w:rsidP="00415E76">
      <w:pPr>
        <w:pStyle w:val="ListParagraph"/>
        <w:spacing w:before="240"/>
      </w:pPr>
    </w:p>
    <w:p w14:paraId="6A35058C" w14:textId="3F4329E8" w:rsidR="00A659D0" w:rsidRDefault="00A659D0" w:rsidP="00415E76">
      <w:pPr>
        <w:pStyle w:val="ListParagraph"/>
        <w:spacing w:before="240"/>
      </w:pPr>
    </w:p>
    <w:p w14:paraId="435A863D" w14:textId="6CE1052D" w:rsidR="00A659D0" w:rsidRDefault="00A659D0" w:rsidP="00415E76">
      <w:pPr>
        <w:pStyle w:val="ListParagraph"/>
        <w:spacing w:before="240"/>
      </w:pPr>
    </w:p>
    <w:p w14:paraId="643E4A82" w14:textId="7E6B71ED" w:rsidR="00A659D0" w:rsidRDefault="00A659D0" w:rsidP="00415E76">
      <w:pPr>
        <w:pStyle w:val="ListParagraph"/>
        <w:spacing w:before="240"/>
      </w:pPr>
    </w:p>
    <w:p w14:paraId="2F62D163" w14:textId="68F1CD09" w:rsidR="00A659D0" w:rsidRDefault="005D704B" w:rsidP="00415E76">
      <w:pPr>
        <w:pStyle w:val="ListParagraph"/>
        <w:spacing w:before="240"/>
      </w:pPr>
      <w:r w:rsidRPr="00A659D0">
        <w:rPr>
          <w:noProof/>
        </w:rPr>
        <w:drawing>
          <wp:inline distT="0" distB="0" distL="0" distR="0" wp14:anchorId="1F53C9C8" wp14:editId="2A22B572">
            <wp:extent cx="3784821" cy="4254882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3712" cy="427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E54E" w14:textId="63F8404D" w:rsidR="00A659D0" w:rsidRDefault="0076382A" w:rsidP="00415E76">
      <w:pPr>
        <w:pStyle w:val="ListParagraph"/>
        <w:spacing w:before="240"/>
      </w:pPr>
      <w:r w:rsidRPr="00A659D0">
        <w:rPr>
          <w:noProof/>
        </w:rPr>
        <w:lastRenderedPageBreak/>
        <w:drawing>
          <wp:inline distT="0" distB="0" distL="0" distR="0" wp14:anchorId="45C7C215" wp14:editId="74982F05">
            <wp:extent cx="3736975" cy="4245808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4972" cy="42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7304" w14:textId="533E4E0C" w:rsidR="00A659D0" w:rsidRDefault="0076382A" w:rsidP="00415E76">
      <w:pPr>
        <w:pStyle w:val="ListParagraph"/>
        <w:spacing w:before="240"/>
      </w:pPr>
      <w:r w:rsidRPr="00A659D0">
        <w:rPr>
          <w:noProof/>
        </w:rPr>
        <w:drawing>
          <wp:inline distT="0" distB="0" distL="0" distR="0" wp14:anchorId="18450771" wp14:editId="2B3B2ECD">
            <wp:extent cx="3737113" cy="41971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4196" cy="42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624A" w14:textId="430B84D7" w:rsidR="00A659D0" w:rsidRDefault="00A659D0" w:rsidP="00415E76">
      <w:pPr>
        <w:pStyle w:val="ListParagraph"/>
        <w:spacing w:before="240"/>
      </w:pPr>
    </w:p>
    <w:p w14:paraId="2BF406FF" w14:textId="1BC9B4A9" w:rsidR="00A659D0" w:rsidRDefault="00A659D0" w:rsidP="00415E76">
      <w:pPr>
        <w:pStyle w:val="ListParagraph"/>
        <w:spacing w:before="240"/>
      </w:pPr>
    </w:p>
    <w:p w14:paraId="74FD4E6E" w14:textId="3228AD8F" w:rsidR="00A659D0" w:rsidRDefault="0076382A" w:rsidP="00415E76">
      <w:pPr>
        <w:pStyle w:val="ListParagraph"/>
        <w:spacing w:before="240"/>
      </w:pPr>
      <w:r w:rsidRPr="00A659D0">
        <w:rPr>
          <w:noProof/>
        </w:rPr>
        <w:lastRenderedPageBreak/>
        <w:drawing>
          <wp:inline distT="0" distB="0" distL="0" distR="0" wp14:anchorId="5D972030" wp14:editId="09BAB818">
            <wp:extent cx="3736975" cy="4187433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883" cy="41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391C" w14:textId="369C531C" w:rsidR="00A659D0" w:rsidRDefault="0076382A" w:rsidP="00415E76">
      <w:pPr>
        <w:pStyle w:val="ListParagraph"/>
        <w:spacing w:before="240"/>
      </w:pPr>
      <w:r w:rsidRPr="00A659D0">
        <w:rPr>
          <w:noProof/>
        </w:rPr>
        <w:drawing>
          <wp:inline distT="0" distB="0" distL="0" distR="0" wp14:anchorId="262D393B" wp14:editId="2FF96107">
            <wp:extent cx="3840480" cy="4308945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5922" cy="43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9F95" w14:textId="4A30929B" w:rsidR="00A659D0" w:rsidRDefault="00A659D0" w:rsidP="0076382A">
      <w:pPr>
        <w:spacing w:before="240"/>
      </w:pPr>
    </w:p>
    <w:p w14:paraId="57D4E7AC" w14:textId="7621686A" w:rsidR="00A659D0" w:rsidRDefault="00A659D0" w:rsidP="0076382A">
      <w:pPr>
        <w:pStyle w:val="ListParagraph"/>
        <w:spacing w:before="240"/>
      </w:pPr>
      <w:r w:rsidRPr="00A659D0">
        <w:rPr>
          <w:noProof/>
        </w:rPr>
        <w:lastRenderedPageBreak/>
        <w:drawing>
          <wp:inline distT="0" distB="0" distL="0" distR="0" wp14:anchorId="1307F6F0" wp14:editId="08248C09">
            <wp:extent cx="3840480" cy="4334901"/>
            <wp:effectExtent l="0" t="0" r="762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6970" cy="43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F8D0" w14:textId="595A94D3" w:rsidR="00A659D0" w:rsidRDefault="006E2AC8" w:rsidP="00415E76">
      <w:pPr>
        <w:pStyle w:val="ListParagraph"/>
        <w:spacing w:before="240"/>
      </w:pPr>
      <w:r w:rsidRPr="006E2AC8">
        <w:rPr>
          <w:noProof/>
        </w:rPr>
        <w:drawing>
          <wp:inline distT="0" distB="0" distL="0" distR="0" wp14:anchorId="174471FB" wp14:editId="527AC2AF">
            <wp:extent cx="3919993" cy="2498963"/>
            <wp:effectExtent l="0" t="0" r="444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2994" cy="25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5B37" w14:textId="2E6FDE1B" w:rsidR="00AF6D28" w:rsidRDefault="00AF6D28" w:rsidP="00415E76">
      <w:pPr>
        <w:pStyle w:val="ListParagraph"/>
        <w:spacing w:before="240"/>
      </w:pPr>
    </w:p>
    <w:p w14:paraId="14A877CB" w14:textId="1E087340" w:rsidR="002E66A6" w:rsidRDefault="002E66A6" w:rsidP="00415E76">
      <w:pPr>
        <w:pStyle w:val="ListParagraph"/>
        <w:spacing w:before="240"/>
      </w:pPr>
    </w:p>
    <w:p w14:paraId="453A232F" w14:textId="6264A01C" w:rsidR="002E66A6" w:rsidRDefault="002E66A6" w:rsidP="00415E76">
      <w:pPr>
        <w:pStyle w:val="ListParagraph"/>
        <w:spacing w:before="240"/>
      </w:pPr>
    </w:p>
    <w:p w14:paraId="495F2A70" w14:textId="62EBE37A" w:rsidR="002E66A6" w:rsidRDefault="002E66A6" w:rsidP="00415E76">
      <w:pPr>
        <w:pStyle w:val="ListParagraph"/>
        <w:spacing w:before="240"/>
      </w:pPr>
    </w:p>
    <w:p w14:paraId="0E82A287" w14:textId="44A1DB67" w:rsidR="002E66A6" w:rsidRDefault="002E66A6" w:rsidP="00415E76">
      <w:pPr>
        <w:pStyle w:val="ListParagraph"/>
        <w:spacing w:before="240"/>
      </w:pPr>
    </w:p>
    <w:p w14:paraId="106AC767" w14:textId="6B706ABF" w:rsidR="002E66A6" w:rsidRDefault="002E66A6" w:rsidP="00415E76">
      <w:pPr>
        <w:pStyle w:val="ListParagraph"/>
        <w:spacing w:before="240"/>
      </w:pPr>
    </w:p>
    <w:p w14:paraId="52BC014B" w14:textId="118A8745" w:rsidR="002E66A6" w:rsidRDefault="002E66A6" w:rsidP="00415E76">
      <w:pPr>
        <w:pStyle w:val="ListParagraph"/>
        <w:spacing w:before="240"/>
      </w:pPr>
    </w:p>
    <w:p w14:paraId="0A74208F" w14:textId="2411D429" w:rsidR="002E66A6" w:rsidRDefault="002E66A6" w:rsidP="00415E76">
      <w:pPr>
        <w:pStyle w:val="ListParagraph"/>
        <w:spacing w:before="240"/>
      </w:pPr>
    </w:p>
    <w:p w14:paraId="5B04E3F0" w14:textId="65A94D1F" w:rsidR="002E66A6" w:rsidRDefault="002E66A6" w:rsidP="00415E76">
      <w:pPr>
        <w:pStyle w:val="ListParagraph"/>
        <w:spacing w:before="240"/>
      </w:pPr>
    </w:p>
    <w:p w14:paraId="2B007D6C" w14:textId="77777777" w:rsidR="002E66A6" w:rsidRDefault="002E66A6" w:rsidP="00415E76">
      <w:pPr>
        <w:pStyle w:val="ListParagraph"/>
        <w:spacing w:before="240"/>
      </w:pPr>
    </w:p>
    <w:p w14:paraId="77E0A8FA" w14:textId="672BB7FC" w:rsidR="00AF6D28" w:rsidRDefault="00AF6D28" w:rsidP="00AF6D28">
      <w:pPr>
        <w:pStyle w:val="ListParagraph"/>
        <w:numPr>
          <w:ilvl w:val="0"/>
          <w:numId w:val="27"/>
        </w:numPr>
        <w:spacing w:before="240"/>
      </w:pPr>
      <w:r>
        <w:lastRenderedPageBreak/>
        <w:t xml:space="preserve">Contoh </w:t>
      </w:r>
      <w:r w:rsidR="006C577E">
        <w:t>3</w:t>
      </w:r>
      <w:r>
        <w:t xml:space="preserve"> (ukuran </w:t>
      </w:r>
      <w:r w:rsidR="0091085B">
        <w:t>15 x 15</w:t>
      </w:r>
      <w:r>
        <w:t>)</w:t>
      </w:r>
    </w:p>
    <w:p w14:paraId="149260EC" w14:textId="120743F2" w:rsidR="00434A97" w:rsidRDefault="00434A97" w:rsidP="00434A97">
      <w:pPr>
        <w:pStyle w:val="ListParagraph"/>
        <w:spacing w:before="240"/>
      </w:pPr>
      <w:r>
        <w:t>Input:</w:t>
      </w:r>
    </w:p>
    <w:p w14:paraId="55C633FB" w14:textId="56BF6A40" w:rsidR="00347482" w:rsidRDefault="00347482" w:rsidP="009B42E4">
      <w:pPr>
        <w:pStyle w:val="ListParagraph"/>
        <w:spacing w:before="240"/>
      </w:pPr>
      <w:r w:rsidRPr="00347482">
        <w:rPr>
          <w:noProof/>
        </w:rPr>
        <w:drawing>
          <wp:inline distT="0" distB="0" distL="0" distR="0" wp14:anchorId="6A06D880" wp14:editId="18333363">
            <wp:extent cx="2022445" cy="423804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31554" cy="425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0C32" w14:textId="77777777" w:rsidR="009B42E4" w:rsidRDefault="009B42E4" w:rsidP="009B42E4">
      <w:pPr>
        <w:pStyle w:val="ListParagraph"/>
        <w:spacing w:before="240"/>
      </w:pPr>
    </w:p>
    <w:p w14:paraId="37964CB5" w14:textId="77277255" w:rsidR="00347482" w:rsidRDefault="00347482" w:rsidP="00434A97">
      <w:pPr>
        <w:pStyle w:val="ListParagraph"/>
        <w:spacing w:before="240"/>
      </w:pPr>
      <w:r>
        <w:t>Output:</w:t>
      </w:r>
    </w:p>
    <w:p w14:paraId="3F5A2B81" w14:textId="6C5309BB" w:rsidR="00347482" w:rsidRDefault="00347482" w:rsidP="00434A97">
      <w:pPr>
        <w:pStyle w:val="ListParagraph"/>
        <w:spacing w:before="240"/>
      </w:pPr>
      <w:r w:rsidRPr="00347482">
        <w:rPr>
          <w:noProof/>
        </w:rPr>
        <w:lastRenderedPageBreak/>
        <w:drawing>
          <wp:inline distT="0" distB="0" distL="0" distR="0" wp14:anchorId="1C797405" wp14:editId="67E69C43">
            <wp:extent cx="3744442" cy="4293705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9565" cy="431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4C09" w14:textId="240C90A9" w:rsidR="00347482" w:rsidRDefault="00347482" w:rsidP="00434A97">
      <w:pPr>
        <w:pStyle w:val="ListParagraph"/>
        <w:spacing w:before="240"/>
      </w:pPr>
      <w:r w:rsidRPr="00347482">
        <w:rPr>
          <w:noProof/>
        </w:rPr>
        <w:drawing>
          <wp:inline distT="0" distB="0" distL="0" distR="0" wp14:anchorId="79A969C9" wp14:editId="521FABBF">
            <wp:extent cx="3743960" cy="4250428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7087" cy="426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67CF" w14:textId="305BAD1E" w:rsidR="00347482" w:rsidRDefault="00347482" w:rsidP="00434A97">
      <w:pPr>
        <w:pStyle w:val="ListParagraph"/>
        <w:spacing w:before="240"/>
      </w:pPr>
      <w:r w:rsidRPr="00347482">
        <w:rPr>
          <w:noProof/>
        </w:rPr>
        <w:lastRenderedPageBreak/>
        <w:drawing>
          <wp:inline distT="0" distB="0" distL="0" distR="0" wp14:anchorId="7B20CBD0" wp14:editId="32598BF9">
            <wp:extent cx="3848981" cy="4381169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55080" cy="43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9CB9" w14:textId="7241203D" w:rsidR="00347482" w:rsidRDefault="00347482" w:rsidP="00347482">
      <w:pPr>
        <w:pStyle w:val="ListParagraph"/>
        <w:spacing w:before="240"/>
      </w:pPr>
      <w:r w:rsidRPr="00347482">
        <w:rPr>
          <w:noProof/>
        </w:rPr>
        <w:drawing>
          <wp:inline distT="0" distB="0" distL="0" distR="0" wp14:anchorId="5786529F" wp14:editId="16AEE807">
            <wp:extent cx="3832528" cy="43331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882" cy="43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275" w14:textId="73E431F0" w:rsidR="00347482" w:rsidRDefault="00347482" w:rsidP="00347482">
      <w:pPr>
        <w:pStyle w:val="ListParagraph"/>
        <w:spacing w:before="240"/>
      </w:pPr>
      <w:r w:rsidRPr="00347482">
        <w:rPr>
          <w:noProof/>
        </w:rPr>
        <w:lastRenderedPageBreak/>
        <w:drawing>
          <wp:inline distT="0" distB="0" distL="0" distR="0" wp14:anchorId="7901AAC1" wp14:editId="6E6D585F">
            <wp:extent cx="3850076" cy="440502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9842" cy="441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C717" w14:textId="02879914" w:rsidR="00B40B63" w:rsidRDefault="00B40B63" w:rsidP="00347482">
      <w:pPr>
        <w:pStyle w:val="ListParagraph"/>
        <w:spacing w:before="240"/>
      </w:pPr>
      <w:r w:rsidRPr="00B40B63">
        <w:rPr>
          <w:noProof/>
        </w:rPr>
        <w:drawing>
          <wp:inline distT="0" distB="0" distL="0" distR="0" wp14:anchorId="0A27B4F5" wp14:editId="698DDDEC">
            <wp:extent cx="3864334" cy="4380663"/>
            <wp:effectExtent l="0" t="0" r="3175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2250" cy="43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4EC9" w14:textId="2325454C" w:rsidR="00B40B63" w:rsidRDefault="00B40B63" w:rsidP="00347482">
      <w:pPr>
        <w:pStyle w:val="ListParagraph"/>
        <w:spacing w:before="240"/>
      </w:pPr>
      <w:r w:rsidRPr="00B40B63">
        <w:rPr>
          <w:noProof/>
        </w:rPr>
        <w:lastRenderedPageBreak/>
        <w:drawing>
          <wp:inline distT="0" distB="0" distL="0" distR="0" wp14:anchorId="01FC6941" wp14:editId="4E350062">
            <wp:extent cx="3841032" cy="4412974"/>
            <wp:effectExtent l="0" t="0" r="762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000" cy="44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2802" w14:textId="74F8110D" w:rsidR="00B40B63" w:rsidRDefault="00B40B63" w:rsidP="00347482">
      <w:pPr>
        <w:pStyle w:val="ListParagraph"/>
        <w:spacing w:before="240"/>
      </w:pPr>
      <w:r w:rsidRPr="00B40B63">
        <w:rPr>
          <w:noProof/>
        </w:rPr>
        <w:drawing>
          <wp:inline distT="0" distB="0" distL="0" distR="0" wp14:anchorId="347D6994" wp14:editId="48004B6A">
            <wp:extent cx="3840480" cy="2526139"/>
            <wp:effectExtent l="0" t="0" r="762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4884" cy="25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126D" w14:textId="38008B19" w:rsidR="00D61B3C" w:rsidRDefault="00D61B3C" w:rsidP="00347482">
      <w:pPr>
        <w:pStyle w:val="ListParagraph"/>
        <w:spacing w:before="240"/>
      </w:pPr>
    </w:p>
    <w:p w14:paraId="07E5118E" w14:textId="79DF3565" w:rsidR="0029122F" w:rsidRDefault="0029122F" w:rsidP="00347482">
      <w:pPr>
        <w:pStyle w:val="ListParagraph"/>
        <w:spacing w:before="240"/>
      </w:pPr>
    </w:p>
    <w:p w14:paraId="03106878" w14:textId="278471FA" w:rsidR="0029122F" w:rsidRDefault="0029122F" w:rsidP="00347482">
      <w:pPr>
        <w:pStyle w:val="ListParagraph"/>
        <w:spacing w:before="240"/>
      </w:pPr>
    </w:p>
    <w:p w14:paraId="1F154802" w14:textId="0E784A73" w:rsidR="0029122F" w:rsidRDefault="0029122F" w:rsidP="00347482">
      <w:pPr>
        <w:pStyle w:val="ListParagraph"/>
        <w:spacing w:before="240"/>
      </w:pPr>
    </w:p>
    <w:p w14:paraId="37CCC976" w14:textId="465989BC" w:rsidR="0029122F" w:rsidRDefault="0029122F" w:rsidP="00347482">
      <w:pPr>
        <w:pStyle w:val="ListParagraph"/>
        <w:spacing w:before="240"/>
      </w:pPr>
    </w:p>
    <w:p w14:paraId="7405D147" w14:textId="1E3A84C9" w:rsidR="0029122F" w:rsidRDefault="0029122F" w:rsidP="00347482">
      <w:pPr>
        <w:pStyle w:val="ListParagraph"/>
        <w:spacing w:before="240"/>
      </w:pPr>
    </w:p>
    <w:p w14:paraId="4604CD63" w14:textId="41483BE9" w:rsidR="0029122F" w:rsidRDefault="0029122F" w:rsidP="00347482">
      <w:pPr>
        <w:pStyle w:val="ListParagraph"/>
        <w:spacing w:before="240"/>
      </w:pPr>
    </w:p>
    <w:p w14:paraId="0B2F3789" w14:textId="2D7226BD" w:rsidR="0029122F" w:rsidRDefault="0029122F" w:rsidP="00347482">
      <w:pPr>
        <w:pStyle w:val="ListParagraph"/>
        <w:spacing w:before="240"/>
      </w:pPr>
    </w:p>
    <w:p w14:paraId="0F44DB55" w14:textId="5F9F07F8" w:rsidR="0029122F" w:rsidRDefault="0029122F" w:rsidP="00347482">
      <w:pPr>
        <w:pStyle w:val="ListParagraph"/>
        <w:spacing w:before="240"/>
      </w:pPr>
    </w:p>
    <w:p w14:paraId="7301A8DB" w14:textId="77777777" w:rsidR="0029122F" w:rsidRDefault="0029122F" w:rsidP="00347482">
      <w:pPr>
        <w:pStyle w:val="ListParagraph"/>
        <w:spacing w:before="240"/>
      </w:pPr>
    </w:p>
    <w:p w14:paraId="7F942164" w14:textId="22968BA8" w:rsidR="00D61B3C" w:rsidRDefault="00D61B3C" w:rsidP="00D61B3C">
      <w:pPr>
        <w:pStyle w:val="ListParagraph"/>
        <w:numPr>
          <w:ilvl w:val="0"/>
          <w:numId w:val="27"/>
        </w:numPr>
        <w:spacing w:before="240"/>
      </w:pPr>
      <w:r>
        <w:lastRenderedPageBreak/>
        <w:t xml:space="preserve">Contoh 4 (ukuran </w:t>
      </w:r>
      <w:r w:rsidR="000E4E0A">
        <w:t>22 x 20</w:t>
      </w:r>
      <w:r>
        <w:t>)</w:t>
      </w:r>
    </w:p>
    <w:p w14:paraId="4A625C1F" w14:textId="57F2E25B" w:rsidR="00D61B3C" w:rsidRDefault="0029122F" w:rsidP="00D61B3C">
      <w:pPr>
        <w:pStyle w:val="ListParagraph"/>
        <w:spacing w:before="240"/>
      </w:pPr>
      <w:r>
        <w:t>Input:</w:t>
      </w:r>
    </w:p>
    <w:p w14:paraId="1BE29447" w14:textId="1CC4B1D6" w:rsidR="0044314B" w:rsidRDefault="00A002EE" w:rsidP="00D61B3C">
      <w:pPr>
        <w:pStyle w:val="ListParagraph"/>
        <w:spacing w:before="240"/>
      </w:pPr>
      <w:r w:rsidRPr="00A002EE">
        <w:drawing>
          <wp:inline distT="0" distB="0" distL="0" distR="0" wp14:anchorId="2FC3A165" wp14:editId="7127BE84">
            <wp:extent cx="2159588" cy="382457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2701" cy="38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172A" w14:textId="7C70777A" w:rsidR="00A002EE" w:rsidRDefault="00A002EE" w:rsidP="00D61B3C">
      <w:pPr>
        <w:pStyle w:val="ListParagraph"/>
        <w:spacing w:before="240"/>
      </w:pPr>
    </w:p>
    <w:p w14:paraId="01A47FA1" w14:textId="0483EC54" w:rsidR="00A002EE" w:rsidRDefault="00A002EE" w:rsidP="00D61B3C">
      <w:pPr>
        <w:pStyle w:val="ListParagraph"/>
        <w:spacing w:before="240"/>
      </w:pPr>
      <w:r>
        <w:t>Output:</w:t>
      </w:r>
    </w:p>
    <w:p w14:paraId="540E1653" w14:textId="6BE1579F" w:rsidR="00A002EE" w:rsidRDefault="00DC4340" w:rsidP="00D61B3C">
      <w:pPr>
        <w:pStyle w:val="ListParagraph"/>
        <w:spacing w:before="240"/>
      </w:pPr>
      <w:r w:rsidRPr="00DC4340">
        <w:drawing>
          <wp:inline distT="0" distB="0" distL="0" distR="0" wp14:anchorId="5D52B728" wp14:editId="3329F679">
            <wp:extent cx="3927944" cy="324906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7727" cy="325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C88" w14:textId="62F9F902" w:rsidR="00DC4340" w:rsidRDefault="00DC4340" w:rsidP="00D61B3C">
      <w:pPr>
        <w:pStyle w:val="ListParagraph"/>
        <w:spacing w:before="240"/>
      </w:pPr>
      <w:r w:rsidRPr="00DC4340">
        <w:lastRenderedPageBreak/>
        <w:drawing>
          <wp:inline distT="0" distB="0" distL="0" distR="0" wp14:anchorId="50F99421" wp14:editId="68F15D38">
            <wp:extent cx="4031311" cy="6514421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3520" cy="653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32B" w14:textId="69732E37" w:rsidR="00DC4340" w:rsidRDefault="00DC4340" w:rsidP="00D61B3C">
      <w:pPr>
        <w:pStyle w:val="ListParagraph"/>
        <w:spacing w:before="240"/>
      </w:pPr>
      <w:r w:rsidRPr="00DC4340">
        <w:lastRenderedPageBreak/>
        <w:drawing>
          <wp:inline distT="0" distB="0" distL="0" distR="0" wp14:anchorId="28260CEC" wp14:editId="256D3411">
            <wp:extent cx="4079019" cy="66179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66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DD1C" w14:textId="1169ECB8" w:rsidR="00DC4340" w:rsidRDefault="00DC4340" w:rsidP="00D61B3C">
      <w:pPr>
        <w:pStyle w:val="ListParagraph"/>
        <w:spacing w:before="240"/>
      </w:pPr>
    </w:p>
    <w:p w14:paraId="27AB05C5" w14:textId="67090F83" w:rsidR="00DC4340" w:rsidRDefault="00DC4340" w:rsidP="00D61B3C">
      <w:pPr>
        <w:pStyle w:val="ListParagraph"/>
        <w:spacing w:before="240"/>
      </w:pPr>
    </w:p>
    <w:p w14:paraId="61A4F03A" w14:textId="0FA0C088" w:rsidR="00DC4340" w:rsidRDefault="00DC4340" w:rsidP="00D61B3C">
      <w:pPr>
        <w:pStyle w:val="ListParagraph"/>
        <w:spacing w:before="240"/>
      </w:pPr>
    </w:p>
    <w:p w14:paraId="2506E49E" w14:textId="147D589E" w:rsidR="00DC4340" w:rsidRDefault="00DC4340" w:rsidP="00D61B3C">
      <w:pPr>
        <w:pStyle w:val="ListParagraph"/>
        <w:spacing w:before="240"/>
      </w:pPr>
    </w:p>
    <w:p w14:paraId="27BD695C" w14:textId="287FBE99" w:rsidR="00DC4340" w:rsidRDefault="00DC4340" w:rsidP="00D61B3C">
      <w:pPr>
        <w:pStyle w:val="ListParagraph"/>
        <w:spacing w:before="240"/>
      </w:pPr>
    </w:p>
    <w:p w14:paraId="47BFB4B2" w14:textId="761E1090" w:rsidR="00DC4340" w:rsidRDefault="00DC4340" w:rsidP="00D61B3C">
      <w:pPr>
        <w:pStyle w:val="ListParagraph"/>
        <w:spacing w:before="240"/>
      </w:pPr>
      <w:r w:rsidRPr="00DC4340">
        <w:lastRenderedPageBreak/>
        <w:drawing>
          <wp:inline distT="0" distB="0" distL="0" distR="0" wp14:anchorId="7A6E4D5C" wp14:editId="331BA0B6">
            <wp:extent cx="4209839" cy="6830170"/>
            <wp:effectExtent l="0" t="0" r="63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3559" cy="68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12C0" w14:textId="133D174B" w:rsidR="00DC4340" w:rsidRDefault="009629AE" w:rsidP="00D61B3C">
      <w:pPr>
        <w:pStyle w:val="ListParagraph"/>
        <w:spacing w:before="240"/>
      </w:pPr>
      <w:r w:rsidRPr="009629AE">
        <w:lastRenderedPageBreak/>
        <w:drawing>
          <wp:inline distT="0" distB="0" distL="0" distR="0" wp14:anchorId="74056C55" wp14:editId="1EF7607B">
            <wp:extent cx="4266810" cy="6909683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0913" cy="69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4C19" w14:textId="5E7B293B" w:rsidR="009629AE" w:rsidRDefault="009629AE" w:rsidP="00D61B3C">
      <w:pPr>
        <w:pStyle w:val="ListParagraph"/>
        <w:spacing w:before="240"/>
      </w:pPr>
    </w:p>
    <w:p w14:paraId="35E9A795" w14:textId="5FCECF3A" w:rsidR="009629AE" w:rsidRDefault="009629AE" w:rsidP="00D61B3C">
      <w:pPr>
        <w:pStyle w:val="ListParagraph"/>
        <w:spacing w:before="240"/>
      </w:pPr>
    </w:p>
    <w:p w14:paraId="1BF0C495" w14:textId="7EB239CE" w:rsidR="009629AE" w:rsidRDefault="009629AE" w:rsidP="00D61B3C">
      <w:pPr>
        <w:pStyle w:val="ListParagraph"/>
        <w:spacing w:before="240"/>
      </w:pPr>
    </w:p>
    <w:p w14:paraId="16607E16" w14:textId="2D0C49A0" w:rsidR="009629AE" w:rsidRDefault="009629AE" w:rsidP="00D61B3C">
      <w:pPr>
        <w:pStyle w:val="ListParagraph"/>
        <w:spacing w:before="240"/>
      </w:pPr>
      <w:r w:rsidRPr="009629AE">
        <w:lastRenderedPageBreak/>
        <w:drawing>
          <wp:inline distT="0" distB="0" distL="0" distR="0" wp14:anchorId="374351DC" wp14:editId="31A89FEE">
            <wp:extent cx="4071067" cy="3592565"/>
            <wp:effectExtent l="0" t="0" r="571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9584" cy="360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2A3" w14:textId="5DCE9D63" w:rsidR="009629AE" w:rsidRDefault="009629AE" w:rsidP="00D61B3C">
      <w:pPr>
        <w:pStyle w:val="ListParagraph"/>
        <w:spacing w:before="240"/>
      </w:pPr>
    </w:p>
    <w:p w14:paraId="5A78D3A0" w14:textId="5662518F" w:rsidR="009629AE" w:rsidRDefault="009629AE" w:rsidP="009629AE">
      <w:pPr>
        <w:pStyle w:val="ListParagraph"/>
        <w:numPr>
          <w:ilvl w:val="0"/>
          <w:numId w:val="27"/>
        </w:numPr>
        <w:spacing w:before="240"/>
      </w:pPr>
      <w:r>
        <w:t>Contoh 5 (ukuran 22 x 20)</w:t>
      </w:r>
    </w:p>
    <w:p w14:paraId="14DFCA4C" w14:textId="3CFB8BC7" w:rsidR="009629AE" w:rsidRDefault="002720FB" w:rsidP="009629AE">
      <w:pPr>
        <w:pStyle w:val="ListParagraph"/>
        <w:spacing w:before="240"/>
      </w:pPr>
      <w:r>
        <w:t>Input</w:t>
      </w:r>
      <w:r w:rsidR="009629AE">
        <w:t>:</w:t>
      </w:r>
    </w:p>
    <w:p w14:paraId="32ACC41C" w14:textId="5103455A" w:rsidR="009629AE" w:rsidRDefault="002720FB" w:rsidP="009629AE">
      <w:pPr>
        <w:pStyle w:val="ListParagraph"/>
        <w:spacing w:before="240"/>
      </w:pPr>
      <w:r w:rsidRPr="002720FB">
        <w:drawing>
          <wp:inline distT="0" distB="0" distL="0" distR="0" wp14:anchorId="5B29CB6F" wp14:editId="2DEBFADA">
            <wp:extent cx="2088003" cy="3713259"/>
            <wp:effectExtent l="0" t="0" r="762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91851" cy="37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6477" w14:textId="5C82E9BE" w:rsidR="002720FB" w:rsidRDefault="002720FB" w:rsidP="009629AE">
      <w:pPr>
        <w:pStyle w:val="ListParagraph"/>
        <w:spacing w:before="240"/>
      </w:pPr>
    </w:p>
    <w:p w14:paraId="254E06ED" w14:textId="3D6C70F7" w:rsidR="002720FB" w:rsidRDefault="002720FB" w:rsidP="009629AE">
      <w:pPr>
        <w:pStyle w:val="ListParagraph"/>
        <w:spacing w:before="240"/>
      </w:pPr>
    </w:p>
    <w:p w14:paraId="0436766C" w14:textId="4319986B" w:rsidR="002720FB" w:rsidRDefault="002720FB" w:rsidP="009629AE">
      <w:pPr>
        <w:pStyle w:val="ListParagraph"/>
        <w:spacing w:before="240"/>
      </w:pPr>
    </w:p>
    <w:p w14:paraId="47F90A87" w14:textId="3815A5B9" w:rsidR="00487B19" w:rsidRDefault="00487B19" w:rsidP="009629AE">
      <w:pPr>
        <w:pStyle w:val="ListParagraph"/>
        <w:spacing w:before="240"/>
      </w:pPr>
    </w:p>
    <w:p w14:paraId="31838B64" w14:textId="1E87455C" w:rsidR="00487B19" w:rsidRDefault="00487B19" w:rsidP="009629AE">
      <w:pPr>
        <w:pStyle w:val="ListParagraph"/>
        <w:spacing w:before="240"/>
      </w:pPr>
    </w:p>
    <w:p w14:paraId="467C9F95" w14:textId="7EB3EA5B" w:rsidR="00487B19" w:rsidRDefault="00487B19" w:rsidP="009629AE">
      <w:pPr>
        <w:pStyle w:val="ListParagraph"/>
        <w:spacing w:before="240"/>
      </w:pPr>
      <w:r>
        <w:lastRenderedPageBreak/>
        <w:t>Output:</w:t>
      </w:r>
    </w:p>
    <w:p w14:paraId="5732AE2D" w14:textId="1AF2EACA" w:rsidR="00487B19" w:rsidRDefault="00641565" w:rsidP="009629AE">
      <w:pPr>
        <w:pStyle w:val="ListParagraph"/>
        <w:spacing w:before="240"/>
      </w:pPr>
      <w:r w:rsidRPr="00641565">
        <w:drawing>
          <wp:inline distT="0" distB="0" distL="0" distR="0" wp14:anchorId="5B0865E9" wp14:editId="7EAF0229">
            <wp:extent cx="4162949" cy="690173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73003" cy="691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FA7" w14:textId="2D54CEB1" w:rsidR="00641565" w:rsidRDefault="00641565" w:rsidP="009629AE">
      <w:pPr>
        <w:pStyle w:val="ListParagraph"/>
        <w:spacing w:before="240"/>
      </w:pPr>
    </w:p>
    <w:p w14:paraId="298A2B94" w14:textId="34B686FC" w:rsidR="00641565" w:rsidRDefault="00641565" w:rsidP="009629AE">
      <w:pPr>
        <w:pStyle w:val="ListParagraph"/>
        <w:spacing w:before="240"/>
      </w:pPr>
    </w:p>
    <w:p w14:paraId="5965508E" w14:textId="1ED03DB7" w:rsidR="00641565" w:rsidRDefault="00641565" w:rsidP="009629AE">
      <w:pPr>
        <w:pStyle w:val="ListParagraph"/>
        <w:spacing w:before="240"/>
      </w:pPr>
    </w:p>
    <w:p w14:paraId="35DC5F10" w14:textId="6237AA86" w:rsidR="00641565" w:rsidRDefault="00641565" w:rsidP="009629AE">
      <w:pPr>
        <w:pStyle w:val="ListParagraph"/>
        <w:spacing w:before="240"/>
      </w:pPr>
    </w:p>
    <w:p w14:paraId="0C95BBFC" w14:textId="67597C33" w:rsidR="00641565" w:rsidRDefault="00641565" w:rsidP="009629AE">
      <w:pPr>
        <w:pStyle w:val="ListParagraph"/>
        <w:spacing w:before="240"/>
      </w:pPr>
    </w:p>
    <w:p w14:paraId="6EFE9F92" w14:textId="393C8539" w:rsidR="00641565" w:rsidRDefault="00641565" w:rsidP="009629AE">
      <w:pPr>
        <w:pStyle w:val="ListParagraph"/>
        <w:spacing w:before="240"/>
      </w:pPr>
    </w:p>
    <w:p w14:paraId="61CFA5CF" w14:textId="7618E8B0" w:rsidR="00641565" w:rsidRDefault="00641565" w:rsidP="009629AE">
      <w:pPr>
        <w:pStyle w:val="ListParagraph"/>
        <w:spacing w:before="240"/>
      </w:pPr>
    </w:p>
    <w:p w14:paraId="34A396C2" w14:textId="02DB5CD5" w:rsidR="00641565" w:rsidRDefault="00641565" w:rsidP="009629AE">
      <w:pPr>
        <w:pStyle w:val="ListParagraph"/>
        <w:spacing w:before="240"/>
      </w:pPr>
    </w:p>
    <w:p w14:paraId="6AA049AF" w14:textId="4F311071" w:rsidR="00641565" w:rsidRDefault="00641565" w:rsidP="009629AE">
      <w:pPr>
        <w:pStyle w:val="ListParagraph"/>
        <w:spacing w:before="240"/>
      </w:pPr>
    </w:p>
    <w:p w14:paraId="2850A328" w14:textId="04FF8FE2" w:rsidR="00641565" w:rsidRDefault="00641565" w:rsidP="009629AE">
      <w:pPr>
        <w:pStyle w:val="ListParagraph"/>
        <w:spacing w:before="240"/>
      </w:pPr>
      <w:r w:rsidRPr="00641565">
        <w:lastRenderedPageBreak/>
        <w:drawing>
          <wp:inline distT="0" distB="0" distL="0" distR="0" wp14:anchorId="5B3F833A" wp14:editId="75118076">
            <wp:extent cx="4229472" cy="686992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38035" cy="68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EB45" w14:textId="3606990C" w:rsidR="00A545BA" w:rsidRDefault="00A545BA" w:rsidP="009629AE">
      <w:pPr>
        <w:pStyle w:val="ListParagraph"/>
        <w:spacing w:before="240"/>
      </w:pPr>
    </w:p>
    <w:p w14:paraId="362A3940" w14:textId="0CE32891" w:rsidR="00A545BA" w:rsidRDefault="00A545BA" w:rsidP="009629AE">
      <w:pPr>
        <w:pStyle w:val="ListParagraph"/>
        <w:spacing w:before="240"/>
      </w:pPr>
    </w:p>
    <w:p w14:paraId="0197EDC4" w14:textId="3C891653" w:rsidR="00A545BA" w:rsidRDefault="00A545BA" w:rsidP="009629AE">
      <w:pPr>
        <w:pStyle w:val="ListParagraph"/>
        <w:spacing w:before="240"/>
      </w:pPr>
    </w:p>
    <w:p w14:paraId="722A48BD" w14:textId="6D020DDE" w:rsidR="00A545BA" w:rsidRDefault="003D128E" w:rsidP="009629AE">
      <w:pPr>
        <w:pStyle w:val="ListParagraph"/>
        <w:spacing w:before="240"/>
      </w:pPr>
      <w:r w:rsidRPr="003D128E">
        <w:lastRenderedPageBreak/>
        <w:drawing>
          <wp:inline distT="0" distB="0" distL="0" distR="0" wp14:anchorId="02DAFF0E" wp14:editId="287A923D">
            <wp:extent cx="4262375" cy="7156174"/>
            <wp:effectExtent l="0" t="0" r="508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8906" cy="71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8880" w14:textId="60AC5EBB" w:rsidR="00A545BA" w:rsidRDefault="00A545BA" w:rsidP="009629AE">
      <w:pPr>
        <w:pStyle w:val="ListParagraph"/>
        <w:spacing w:before="240"/>
      </w:pPr>
    </w:p>
    <w:p w14:paraId="4FBB09AB" w14:textId="556EC7E0" w:rsidR="00A545BA" w:rsidRDefault="00A545BA" w:rsidP="009629AE">
      <w:pPr>
        <w:pStyle w:val="ListParagraph"/>
        <w:spacing w:before="240"/>
      </w:pPr>
    </w:p>
    <w:p w14:paraId="15F6C5A7" w14:textId="294FC6C2" w:rsidR="00A545BA" w:rsidRDefault="00A545BA" w:rsidP="009629AE">
      <w:pPr>
        <w:pStyle w:val="ListParagraph"/>
        <w:spacing w:before="240"/>
      </w:pPr>
    </w:p>
    <w:p w14:paraId="7BC26E88" w14:textId="6D174C71" w:rsidR="00A545BA" w:rsidRDefault="00A545BA" w:rsidP="009629AE">
      <w:pPr>
        <w:pStyle w:val="ListParagraph"/>
        <w:spacing w:before="240"/>
      </w:pPr>
    </w:p>
    <w:p w14:paraId="31DC80C4" w14:textId="32B2B1E4" w:rsidR="00A545BA" w:rsidRDefault="00A545BA" w:rsidP="009629AE">
      <w:pPr>
        <w:pStyle w:val="ListParagraph"/>
        <w:spacing w:before="240"/>
      </w:pPr>
    </w:p>
    <w:p w14:paraId="0C5F3B6B" w14:textId="3C772534" w:rsidR="004E14DA" w:rsidRDefault="004E14DA" w:rsidP="009629AE">
      <w:pPr>
        <w:pStyle w:val="ListParagraph"/>
        <w:spacing w:before="240"/>
      </w:pPr>
    </w:p>
    <w:p w14:paraId="41DB119C" w14:textId="0C3F5FB9" w:rsidR="004E14DA" w:rsidRDefault="004E14DA" w:rsidP="009629AE">
      <w:pPr>
        <w:pStyle w:val="ListParagraph"/>
        <w:spacing w:before="240"/>
      </w:pPr>
    </w:p>
    <w:p w14:paraId="7647EBB5" w14:textId="402A851A" w:rsidR="004E14DA" w:rsidRDefault="004E14DA" w:rsidP="009629AE">
      <w:pPr>
        <w:pStyle w:val="ListParagraph"/>
        <w:spacing w:before="240"/>
      </w:pPr>
    </w:p>
    <w:p w14:paraId="3A410426" w14:textId="6B48E724" w:rsidR="004E14DA" w:rsidRDefault="004E14DA" w:rsidP="009629AE">
      <w:pPr>
        <w:pStyle w:val="ListParagraph"/>
        <w:spacing w:before="240"/>
      </w:pPr>
    </w:p>
    <w:p w14:paraId="66D838E7" w14:textId="06872B22" w:rsidR="004E14DA" w:rsidRDefault="004E14DA" w:rsidP="009629AE">
      <w:pPr>
        <w:pStyle w:val="ListParagraph"/>
        <w:spacing w:before="240"/>
      </w:pPr>
      <w:r w:rsidRPr="004E14DA">
        <w:drawing>
          <wp:inline distT="0" distB="0" distL="0" distR="0" wp14:anchorId="0A8E661C" wp14:editId="45BE3731">
            <wp:extent cx="4236894" cy="69812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3683" cy="69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8F64" w14:textId="4BBBB7A2" w:rsidR="004E14DA" w:rsidRDefault="004E14DA" w:rsidP="009629AE">
      <w:pPr>
        <w:pStyle w:val="ListParagraph"/>
        <w:spacing w:before="240"/>
      </w:pPr>
    </w:p>
    <w:p w14:paraId="7B80A68D" w14:textId="11827439" w:rsidR="004E14DA" w:rsidRDefault="004E14DA" w:rsidP="009629AE">
      <w:pPr>
        <w:pStyle w:val="ListParagraph"/>
        <w:spacing w:before="240"/>
      </w:pPr>
    </w:p>
    <w:p w14:paraId="54B17211" w14:textId="3671DB54" w:rsidR="004E14DA" w:rsidRDefault="004E14DA" w:rsidP="009629AE">
      <w:pPr>
        <w:pStyle w:val="ListParagraph"/>
        <w:spacing w:before="240"/>
      </w:pPr>
    </w:p>
    <w:p w14:paraId="48F80799" w14:textId="6E484981" w:rsidR="004E14DA" w:rsidRDefault="004E14DA" w:rsidP="009629AE">
      <w:pPr>
        <w:pStyle w:val="ListParagraph"/>
        <w:spacing w:before="240"/>
      </w:pPr>
    </w:p>
    <w:p w14:paraId="6638BA4B" w14:textId="789219FF" w:rsidR="004E14DA" w:rsidRDefault="004E14DA" w:rsidP="009629AE">
      <w:pPr>
        <w:pStyle w:val="ListParagraph"/>
        <w:spacing w:before="240"/>
      </w:pPr>
      <w:r w:rsidRPr="004E14DA">
        <w:lastRenderedPageBreak/>
        <w:drawing>
          <wp:inline distT="0" distB="0" distL="0" distR="0" wp14:anchorId="66C0B21D" wp14:editId="4310DA43">
            <wp:extent cx="4257849" cy="7028953"/>
            <wp:effectExtent l="0" t="0" r="9525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3595" cy="70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4DCA" w14:textId="75D3EA05" w:rsidR="004E14DA" w:rsidRDefault="004E14DA" w:rsidP="009629AE">
      <w:pPr>
        <w:pStyle w:val="ListParagraph"/>
        <w:spacing w:before="240"/>
      </w:pPr>
    </w:p>
    <w:p w14:paraId="5DC5B1FC" w14:textId="0449E73E" w:rsidR="004E14DA" w:rsidRDefault="004E14DA" w:rsidP="009629AE">
      <w:pPr>
        <w:pStyle w:val="ListParagraph"/>
        <w:spacing w:before="240"/>
      </w:pPr>
    </w:p>
    <w:p w14:paraId="2238EF12" w14:textId="7D384C31" w:rsidR="004E14DA" w:rsidRDefault="004E14DA" w:rsidP="009629AE">
      <w:pPr>
        <w:pStyle w:val="ListParagraph"/>
        <w:spacing w:before="240"/>
      </w:pPr>
    </w:p>
    <w:p w14:paraId="73CFFF04" w14:textId="0D77292D" w:rsidR="004E14DA" w:rsidRDefault="004E14DA" w:rsidP="009629AE">
      <w:pPr>
        <w:pStyle w:val="ListParagraph"/>
        <w:spacing w:before="240"/>
      </w:pPr>
    </w:p>
    <w:p w14:paraId="2F736C67" w14:textId="7A128913" w:rsidR="004E14DA" w:rsidRDefault="004E14DA" w:rsidP="009629AE">
      <w:pPr>
        <w:pStyle w:val="ListParagraph"/>
        <w:spacing w:before="240"/>
      </w:pPr>
    </w:p>
    <w:p w14:paraId="3421A00E" w14:textId="09060032" w:rsidR="004E14DA" w:rsidRDefault="004E14DA" w:rsidP="009629AE">
      <w:pPr>
        <w:pStyle w:val="ListParagraph"/>
        <w:spacing w:before="240"/>
      </w:pPr>
    </w:p>
    <w:p w14:paraId="4642401A" w14:textId="76A1F949" w:rsidR="004E14DA" w:rsidRDefault="004E14DA" w:rsidP="009629AE">
      <w:pPr>
        <w:pStyle w:val="ListParagraph"/>
        <w:spacing w:before="240"/>
      </w:pPr>
    </w:p>
    <w:p w14:paraId="3EE56F8A" w14:textId="02F4CB17" w:rsidR="004E14DA" w:rsidRDefault="004E14DA" w:rsidP="009629AE">
      <w:pPr>
        <w:pStyle w:val="ListParagraph"/>
        <w:spacing w:before="240"/>
      </w:pPr>
    </w:p>
    <w:p w14:paraId="041FEF8D" w14:textId="58359E8F" w:rsidR="004E14DA" w:rsidRDefault="004E14DA" w:rsidP="009629AE">
      <w:pPr>
        <w:pStyle w:val="ListParagraph"/>
        <w:spacing w:before="240"/>
      </w:pPr>
    </w:p>
    <w:p w14:paraId="1C10B679" w14:textId="04825279" w:rsidR="004E14DA" w:rsidRDefault="004E14DA" w:rsidP="004E14DA">
      <w:pPr>
        <w:pStyle w:val="ListParagraph"/>
        <w:numPr>
          <w:ilvl w:val="0"/>
          <w:numId w:val="27"/>
        </w:numPr>
        <w:spacing w:before="240"/>
      </w:pPr>
      <w:r>
        <w:lastRenderedPageBreak/>
        <w:t>Contoh 6 (ukuran 22 x 20)</w:t>
      </w:r>
    </w:p>
    <w:p w14:paraId="16A28F1A" w14:textId="0523786D" w:rsidR="00D6730A" w:rsidRDefault="00D6730A" w:rsidP="00D6730A">
      <w:pPr>
        <w:pStyle w:val="ListParagraph"/>
        <w:spacing w:before="240"/>
      </w:pPr>
      <w:r>
        <w:t>Input:</w:t>
      </w:r>
    </w:p>
    <w:p w14:paraId="3CCF9622" w14:textId="05C62814" w:rsidR="00D6730A" w:rsidRDefault="00D6730A" w:rsidP="00D6730A">
      <w:pPr>
        <w:pStyle w:val="ListParagraph"/>
        <w:spacing w:before="240"/>
      </w:pPr>
      <w:r w:rsidRPr="00D6730A">
        <w:drawing>
          <wp:inline distT="0" distB="0" distL="0" distR="0" wp14:anchorId="1EC0E2B6" wp14:editId="3C32D946">
            <wp:extent cx="2488758" cy="4486584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99120" cy="45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2BFC" w14:textId="6E30162C" w:rsidR="00722317" w:rsidRDefault="00722317" w:rsidP="00D6730A">
      <w:pPr>
        <w:pStyle w:val="ListParagraph"/>
        <w:spacing w:before="240"/>
      </w:pPr>
    </w:p>
    <w:p w14:paraId="45CF7598" w14:textId="1D263E8F" w:rsidR="00722317" w:rsidRDefault="00722317" w:rsidP="00D6730A">
      <w:pPr>
        <w:pStyle w:val="ListParagraph"/>
        <w:spacing w:before="240"/>
      </w:pPr>
      <w:r>
        <w:t>Output:</w:t>
      </w:r>
    </w:p>
    <w:p w14:paraId="5F3AB74F" w14:textId="067CCB84" w:rsidR="00722317" w:rsidRDefault="00722317" w:rsidP="00D6730A">
      <w:pPr>
        <w:pStyle w:val="ListParagraph"/>
        <w:spacing w:before="240"/>
      </w:pPr>
      <w:r w:rsidRPr="00722317">
        <w:drawing>
          <wp:inline distT="0" distB="0" distL="0" distR="0" wp14:anchorId="3B9F21B0" wp14:editId="771AA14C">
            <wp:extent cx="4166483" cy="3598690"/>
            <wp:effectExtent l="0" t="0" r="571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6075" cy="36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3F12" w14:textId="2851056D" w:rsidR="00341EF3" w:rsidRDefault="00341EF3" w:rsidP="00D6730A">
      <w:pPr>
        <w:pStyle w:val="ListParagraph"/>
        <w:spacing w:before="240"/>
      </w:pPr>
      <w:r w:rsidRPr="00341EF3">
        <w:lastRenderedPageBreak/>
        <w:drawing>
          <wp:inline distT="0" distB="0" distL="0" distR="0" wp14:anchorId="2D14B4ED" wp14:editId="4477FF3B">
            <wp:extent cx="4253947" cy="6792213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58039" cy="679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FFFD" w14:textId="7CEE5B22" w:rsidR="00D67F69" w:rsidRDefault="00D67F69" w:rsidP="00D6730A">
      <w:pPr>
        <w:pStyle w:val="ListParagraph"/>
        <w:spacing w:before="240"/>
      </w:pPr>
    </w:p>
    <w:p w14:paraId="5F2B1977" w14:textId="6614A33D" w:rsidR="00D67F69" w:rsidRDefault="00F058A7" w:rsidP="00D6730A">
      <w:pPr>
        <w:pStyle w:val="ListParagraph"/>
        <w:spacing w:before="240"/>
      </w:pPr>
      <w:r w:rsidRPr="00F058A7">
        <w:lastRenderedPageBreak/>
        <w:drawing>
          <wp:inline distT="0" distB="0" distL="0" distR="0" wp14:anchorId="6F0C49E4" wp14:editId="75735F1C">
            <wp:extent cx="4242186" cy="6806317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9810" cy="681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54EB" w14:textId="3A119B94" w:rsidR="00F058A7" w:rsidRDefault="00F058A7" w:rsidP="00D6730A">
      <w:pPr>
        <w:pStyle w:val="ListParagraph"/>
        <w:spacing w:before="240"/>
      </w:pPr>
    </w:p>
    <w:p w14:paraId="508A5F4C" w14:textId="5D48A8D0" w:rsidR="00F058A7" w:rsidRDefault="00E150A8" w:rsidP="00D6730A">
      <w:pPr>
        <w:pStyle w:val="ListParagraph"/>
        <w:spacing w:before="240"/>
      </w:pPr>
      <w:r w:rsidRPr="00E150A8">
        <w:lastRenderedPageBreak/>
        <w:drawing>
          <wp:inline distT="0" distB="0" distL="0" distR="0" wp14:anchorId="62FFD470" wp14:editId="237EF05A">
            <wp:extent cx="4261899" cy="6837945"/>
            <wp:effectExtent l="0" t="0" r="5715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67411" cy="68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1259" w14:textId="3DA9B18E" w:rsidR="00F3326E" w:rsidRDefault="00F3326E" w:rsidP="00D6730A">
      <w:pPr>
        <w:pStyle w:val="ListParagraph"/>
        <w:spacing w:before="240"/>
      </w:pPr>
    </w:p>
    <w:p w14:paraId="320D6A88" w14:textId="7186BDF8" w:rsidR="00F3326E" w:rsidRDefault="00403C7F" w:rsidP="00D6730A">
      <w:pPr>
        <w:pStyle w:val="ListParagraph"/>
        <w:spacing w:before="240"/>
      </w:pPr>
      <w:r w:rsidRPr="00403C7F">
        <w:lastRenderedPageBreak/>
        <w:drawing>
          <wp:inline distT="0" distB="0" distL="0" distR="0" wp14:anchorId="329DD6D2" wp14:editId="234D8F7F">
            <wp:extent cx="4217273" cy="688583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68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432" w14:textId="0E035ACF" w:rsidR="007E4925" w:rsidRDefault="007E4925" w:rsidP="00D6730A">
      <w:pPr>
        <w:pStyle w:val="ListParagraph"/>
        <w:spacing w:before="240"/>
      </w:pPr>
    </w:p>
    <w:p w14:paraId="31BF661B" w14:textId="78980A06" w:rsidR="007E4925" w:rsidRDefault="00562654" w:rsidP="00D6730A">
      <w:pPr>
        <w:pStyle w:val="ListParagraph"/>
        <w:spacing w:before="240"/>
      </w:pPr>
      <w:r w:rsidRPr="00562654">
        <w:lastRenderedPageBreak/>
        <w:drawing>
          <wp:inline distT="0" distB="0" distL="0" distR="0" wp14:anchorId="0946BD80" wp14:editId="52D9622C">
            <wp:extent cx="4110824" cy="3624929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9182" cy="363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726D" w14:textId="60C3AF50" w:rsidR="00562654" w:rsidRDefault="00562654" w:rsidP="00D6730A">
      <w:pPr>
        <w:pStyle w:val="ListParagraph"/>
        <w:spacing w:before="240"/>
      </w:pPr>
    </w:p>
    <w:p w14:paraId="4E2989AC" w14:textId="65804208" w:rsidR="00562654" w:rsidRDefault="00826C83" w:rsidP="00826C83">
      <w:pPr>
        <w:pStyle w:val="ListParagraph"/>
        <w:numPr>
          <w:ilvl w:val="0"/>
          <w:numId w:val="27"/>
        </w:numPr>
        <w:spacing w:before="240"/>
      </w:pPr>
      <w:r>
        <w:t>Contoh 7 (ukuran</w:t>
      </w:r>
      <w:r w:rsidR="00B866FC">
        <w:t xml:space="preserve"> </w:t>
      </w:r>
      <w:r w:rsidR="00025C3E">
        <w:t>32 x 30)</w:t>
      </w:r>
    </w:p>
    <w:p w14:paraId="047225C5" w14:textId="4139523D" w:rsidR="007E2E24" w:rsidRDefault="007E2E24" w:rsidP="007E2E24">
      <w:pPr>
        <w:pStyle w:val="ListParagraph"/>
        <w:spacing w:before="240"/>
      </w:pPr>
      <w:r>
        <w:t>Input:</w:t>
      </w:r>
    </w:p>
    <w:p w14:paraId="4F14CAD9" w14:textId="36427CBF" w:rsidR="007E2E24" w:rsidRDefault="00E56F28" w:rsidP="007E2E24">
      <w:pPr>
        <w:pStyle w:val="ListParagraph"/>
        <w:spacing w:before="240"/>
      </w:pPr>
      <w:r w:rsidRPr="00E56F28">
        <w:drawing>
          <wp:inline distT="0" distB="0" distL="0" distR="0" wp14:anchorId="3924460E" wp14:editId="39B6D628">
            <wp:extent cx="2775005" cy="4513370"/>
            <wp:effectExtent l="0" t="0" r="635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83658" cy="45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786A" w14:textId="3AA45B2F" w:rsidR="00D159BF" w:rsidRDefault="00B11A63" w:rsidP="007E2E24">
      <w:pPr>
        <w:pStyle w:val="ListParagraph"/>
        <w:spacing w:before="240"/>
      </w:pPr>
      <w:r>
        <w:lastRenderedPageBreak/>
        <w:t>Output:</w:t>
      </w:r>
    </w:p>
    <w:p w14:paraId="4E4AF809" w14:textId="6EA13026" w:rsidR="00B11A63" w:rsidRDefault="00675AA2" w:rsidP="007E2E24">
      <w:pPr>
        <w:pStyle w:val="ListParagraph"/>
        <w:spacing w:before="240"/>
      </w:pPr>
      <w:r w:rsidRPr="00675AA2">
        <w:drawing>
          <wp:inline distT="0" distB="0" distL="0" distR="0" wp14:anchorId="795A8539" wp14:editId="3B8AFF47">
            <wp:extent cx="3585845" cy="4242691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98887" cy="425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1293" w14:textId="360E59D1" w:rsidR="00675AA2" w:rsidRDefault="00675AA2" w:rsidP="007E2E24">
      <w:pPr>
        <w:pStyle w:val="ListParagraph"/>
        <w:spacing w:before="240"/>
      </w:pPr>
      <w:r w:rsidRPr="00675AA2">
        <w:drawing>
          <wp:inline distT="0" distB="0" distL="0" distR="0" wp14:anchorId="37B17B85" wp14:editId="3E0EF0DB">
            <wp:extent cx="3585845" cy="42328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01569" cy="425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6989" w14:textId="15ABECC1" w:rsidR="000F6D8B" w:rsidRDefault="000F6D8B" w:rsidP="007E2E24">
      <w:pPr>
        <w:pStyle w:val="ListParagraph"/>
        <w:spacing w:before="240"/>
      </w:pPr>
      <w:r w:rsidRPr="000F6D8B">
        <w:lastRenderedPageBreak/>
        <w:drawing>
          <wp:inline distT="0" distB="0" distL="0" distR="0" wp14:anchorId="36639907" wp14:editId="42F750C4">
            <wp:extent cx="3611133" cy="4182386"/>
            <wp:effectExtent l="0" t="0" r="889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21121" cy="41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5EE2" w14:textId="4071F69B" w:rsidR="00515B69" w:rsidRDefault="00515B69" w:rsidP="007E2E24">
      <w:pPr>
        <w:pStyle w:val="ListParagraph"/>
        <w:spacing w:before="240"/>
      </w:pPr>
      <w:r w:rsidRPr="00515B69">
        <w:drawing>
          <wp:inline distT="0" distB="0" distL="0" distR="0" wp14:anchorId="4F01EB69" wp14:editId="0FA97F7B">
            <wp:extent cx="3593989" cy="4121731"/>
            <wp:effectExtent l="0" t="0" r="698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0553" cy="41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6B7A" w14:textId="173E18FD" w:rsidR="00872724" w:rsidRDefault="00872724" w:rsidP="007E2E24">
      <w:pPr>
        <w:pStyle w:val="ListParagraph"/>
        <w:spacing w:before="240"/>
      </w:pPr>
    </w:p>
    <w:p w14:paraId="44516A84" w14:textId="03A621BD" w:rsidR="00872724" w:rsidRDefault="00C957FD" w:rsidP="007E2E24">
      <w:pPr>
        <w:pStyle w:val="ListParagraph"/>
        <w:spacing w:before="240"/>
      </w:pPr>
      <w:r w:rsidRPr="00C957FD">
        <w:lastRenderedPageBreak/>
        <w:drawing>
          <wp:inline distT="0" distB="0" distL="0" distR="0" wp14:anchorId="6F98BA3B" wp14:editId="4450FC1F">
            <wp:extent cx="3578087" cy="4187989"/>
            <wp:effectExtent l="0" t="0" r="381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88808" cy="42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FE7E" w14:textId="1561765C" w:rsidR="00CB51BA" w:rsidRDefault="00CB51BA" w:rsidP="007E2E24">
      <w:pPr>
        <w:pStyle w:val="ListParagraph"/>
        <w:spacing w:before="240"/>
      </w:pPr>
      <w:r w:rsidRPr="00CB51BA">
        <w:drawing>
          <wp:inline distT="0" distB="0" distL="0" distR="0" wp14:anchorId="0ECCDF09" wp14:editId="5796CA3D">
            <wp:extent cx="3578087" cy="4119816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87457" cy="41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6BE8" w14:textId="2C667DDF" w:rsidR="00E22127" w:rsidRDefault="00E22127" w:rsidP="007E2E24">
      <w:pPr>
        <w:pStyle w:val="ListParagraph"/>
        <w:spacing w:before="240"/>
      </w:pPr>
    </w:p>
    <w:p w14:paraId="72F79EA3" w14:textId="5B34E7CB" w:rsidR="00E22127" w:rsidRDefault="00595D2A" w:rsidP="007E2E24">
      <w:pPr>
        <w:pStyle w:val="ListParagraph"/>
        <w:spacing w:before="240"/>
      </w:pPr>
      <w:r w:rsidRPr="00595D2A">
        <w:lastRenderedPageBreak/>
        <w:drawing>
          <wp:inline distT="0" distB="0" distL="0" distR="0" wp14:anchorId="336351C0" wp14:editId="554E559F">
            <wp:extent cx="3681454" cy="424889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90858" cy="42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35E8" w14:textId="67A020C0" w:rsidR="001B1352" w:rsidRDefault="001B1352" w:rsidP="007E2E24">
      <w:pPr>
        <w:pStyle w:val="ListParagraph"/>
        <w:spacing w:before="240"/>
      </w:pPr>
      <w:r w:rsidRPr="001B1352">
        <w:drawing>
          <wp:inline distT="0" distB="0" distL="0" distR="0" wp14:anchorId="716FD3AB" wp14:editId="4F6779A7">
            <wp:extent cx="3681095" cy="425648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94541" cy="42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4C3" w14:textId="1BFBAC9B" w:rsidR="003C3E1C" w:rsidRDefault="003C3E1C" w:rsidP="007E2E24">
      <w:pPr>
        <w:pStyle w:val="ListParagraph"/>
        <w:spacing w:before="240"/>
      </w:pPr>
    </w:p>
    <w:p w14:paraId="21197FE4" w14:textId="4F738B45" w:rsidR="003C3E1C" w:rsidRDefault="003C3E1C" w:rsidP="007E2E24">
      <w:pPr>
        <w:pStyle w:val="ListParagraph"/>
        <w:spacing w:before="240"/>
      </w:pPr>
      <w:r w:rsidRPr="003C3E1C">
        <w:lastRenderedPageBreak/>
        <w:drawing>
          <wp:inline distT="0" distB="0" distL="0" distR="0" wp14:anchorId="56E43A59" wp14:editId="462B3048">
            <wp:extent cx="3570135" cy="4171918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83682" cy="41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ACC3" w14:textId="406C03C1" w:rsidR="005079F0" w:rsidRDefault="00BE48C6" w:rsidP="007E2E24">
      <w:pPr>
        <w:pStyle w:val="ListParagraph"/>
        <w:spacing w:before="240"/>
      </w:pPr>
      <w:r w:rsidRPr="00BE48C6">
        <w:drawing>
          <wp:inline distT="0" distB="0" distL="0" distR="0" wp14:anchorId="65B3837E" wp14:editId="4D2B87CA">
            <wp:extent cx="3569970" cy="444202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1698" cy="44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D04B" w14:textId="3ABB842B" w:rsidR="00966216" w:rsidRDefault="00966216" w:rsidP="007E2E24">
      <w:pPr>
        <w:pStyle w:val="ListParagraph"/>
        <w:spacing w:before="240"/>
      </w:pPr>
    </w:p>
    <w:p w14:paraId="46CA44EE" w14:textId="52BE5295" w:rsidR="00966216" w:rsidRDefault="00966216" w:rsidP="00966216">
      <w:pPr>
        <w:pStyle w:val="ListParagraph"/>
        <w:numPr>
          <w:ilvl w:val="0"/>
          <w:numId w:val="27"/>
        </w:numPr>
        <w:spacing w:before="240"/>
      </w:pPr>
      <w:r>
        <w:lastRenderedPageBreak/>
        <w:t xml:space="preserve">Contoh 8 </w:t>
      </w:r>
      <w:proofErr w:type="gramStart"/>
      <w:r>
        <w:t>( ukuran</w:t>
      </w:r>
      <w:proofErr w:type="gramEnd"/>
      <w:r>
        <w:t xml:space="preserve"> 32 x 30 )</w:t>
      </w:r>
    </w:p>
    <w:p w14:paraId="6A7308D3" w14:textId="25E03385" w:rsidR="00E91BCA" w:rsidRDefault="00E91BCA" w:rsidP="00E91BCA">
      <w:pPr>
        <w:pStyle w:val="ListParagraph"/>
        <w:spacing w:before="240"/>
      </w:pPr>
      <w:r>
        <w:t>Input:</w:t>
      </w:r>
    </w:p>
    <w:p w14:paraId="25254258" w14:textId="0B9113B9" w:rsidR="00E91BCA" w:rsidRDefault="003B6B86" w:rsidP="00E91BCA">
      <w:pPr>
        <w:pStyle w:val="ListParagraph"/>
        <w:spacing w:before="240"/>
      </w:pPr>
      <w:r w:rsidRPr="003B6B86">
        <w:drawing>
          <wp:inline distT="0" distB="0" distL="0" distR="0" wp14:anchorId="785454EC" wp14:editId="11932D43">
            <wp:extent cx="2732405" cy="3713259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49611" cy="37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5AA" w14:textId="587F1335" w:rsidR="00917346" w:rsidRDefault="00917346" w:rsidP="00E91BCA">
      <w:pPr>
        <w:pStyle w:val="ListParagraph"/>
        <w:spacing w:before="240"/>
      </w:pPr>
    </w:p>
    <w:p w14:paraId="1E10BA0A" w14:textId="4880725F" w:rsidR="00917346" w:rsidRDefault="00917346" w:rsidP="00E91BCA">
      <w:pPr>
        <w:pStyle w:val="ListParagraph"/>
        <w:spacing w:before="240"/>
      </w:pPr>
      <w:r>
        <w:t>Output:</w:t>
      </w:r>
    </w:p>
    <w:p w14:paraId="02B07112" w14:textId="40D55B16" w:rsidR="00917346" w:rsidRDefault="002E45EC" w:rsidP="00E91BCA">
      <w:pPr>
        <w:pStyle w:val="ListParagraph"/>
        <w:spacing w:before="240"/>
      </w:pPr>
      <w:r w:rsidRPr="002E45EC">
        <w:drawing>
          <wp:inline distT="0" distB="0" distL="0" distR="0" wp14:anchorId="79013C66" wp14:editId="18154F79">
            <wp:extent cx="3641697" cy="4297067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48239" cy="430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253F" w14:textId="34CB8D9F" w:rsidR="005A2C9D" w:rsidRDefault="00660086" w:rsidP="00E91BCA">
      <w:pPr>
        <w:pStyle w:val="ListParagraph"/>
        <w:spacing w:before="240"/>
      </w:pPr>
      <w:r w:rsidRPr="00660086">
        <w:lastRenderedPageBreak/>
        <w:drawing>
          <wp:inline distT="0" distB="0" distL="0" distR="0" wp14:anchorId="668DAB3D" wp14:editId="57CBA790">
            <wp:extent cx="3601941" cy="4170669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07216" cy="41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CE67" w14:textId="2AA28A91" w:rsidR="00553A6D" w:rsidRDefault="00553A6D" w:rsidP="00E91BCA">
      <w:pPr>
        <w:pStyle w:val="ListParagraph"/>
        <w:spacing w:before="240"/>
      </w:pPr>
      <w:r w:rsidRPr="00553A6D">
        <w:drawing>
          <wp:inline distT="0" distB="0" distL="0" distR="0" wp14:anchorId="73383CE3" wp14:editId="70447A81">
            <wp:extent cx="3593989" cy="4173664"/>
            <wp:effectExtent l="0" t="0" r="698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2152" cy="41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A3C9" w14:textId="055A17F6" w:rsidR="00446732" w:rsidRDefault="00446732" w:rsidP="00E91BCA">
      <w:pPr>
        <w:pStyle w:val="ListParagraph"/>
        <w:spacing w:before="240"/>
      </w:pPr>
    </w:p>
    <w:p w14:paraId="6C55E5D9" w14:textId="365F997D" w:rsidR="00446732" w:rsidRDefault="00446732" w:rsidP="00E91BCA">
      <w:pPr>
        <w:pStyle w:val="ListParagraph"/>
        <w:spacing w:before="240"/>
      </w:pPr>
    </w:p>
    <w:p w14:paraId="0C901A5E" w14:textId="582D7B3F" w:rsidR="00446732" w:rsidRDefault="00446732" w:rsidP="00E91BCA">
      <w:pPr>
        <w:pStyle w:val="ListParagraph"/>
        <w:spacing w:before="240"/>
      </w:pPr>
      <w:r w:rsidRPr="00446732">
        <w:lastRenderedPageBreak/>
        <w:drawing>
          <wp:inline distT="0" distB="0" distL="0" distR="0" wp14:anchorId="7853A123" wp14:editId="381B92FD">
            <wp:extent cx="3593989" cy="4170384"/>
            <wp:effectExtent l="0" t="0" r="6985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07079" cy="41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01E4" w14:textId="15C09CDE" w:rsidR="001731B0" w:rsidRDefault="00065227" w:rsidP="00E91BCA">
      <w:pPr>
        <w:pStyle w:val="ListParagraph"/>
        <w:spacing w:before="240"/>
      </w:pPr>
      <w:r w:rsidRPr="00065227">
        <w:drawing>
          <wp:inline distT="0" distB="0" distL="0" distR="0" wp14:anchorId="6FA726C7" wp14:editId="442864B2">
            <wp:extent cx="3593465" cy="4139563"/>
            <wp:effectExtent l="0" t="0" r="698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01852" cy="41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BF2D" w14:textId="7D08E29B" w:rsidR="00AB06AC" w:rsidRDefault="00AB06AC" w:rsidP="00E91BCA">
      <w:pPr>
        <w:pStyle w:val="ListParagraph"/>
        <w:spacing w:before="240"/>
      </w:pPr>
    </w:p>
    <w:p w14:paraId="58EA5C87" w14:textId="31EC8993" w:rsidR="00AB06AC" w:rsidRDefault="00AB06AC" w:rsidP="00E91BCA">
      <w:pPr>
        <w:pStyle w:val="ListParagraph"/>
        <w:spacing w:before="240"/>
      </w:pPr>
    </w:p>
    <w:p w14:paraId="5A66A0C5" w14:textId="20C7FEB1" w:rsidR="00AB06AC" w:rsidRDefault="00B51430" w:rsidP="00E91BCA">
      <w:pPr>
        <w:pStyle w:val="ListParagraph"/>
        <w:spacing w:before="240"/>
      </w:pPr>
      <w:r w:rsidRPr="00B51430">
        <w:lastRenderedPageBreak/>
        <w:drawing>
          <wp:inline distT="0" distB="0" distL="0" distR="0" wp14:anchorId="337BC2C6" wp14:editId="614CC3B4">
            <wp:extent cx="3625794" cy="4202933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3256" cy="42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AD4" w14:textId="64C15746" w:rsidR="00632C56" w:rsidRDefault="00632C56" w:rsidP="00E91BCA">
      <w:pPr>
        <w:pStyle w:val="ListParagraph"/>
        <w:spacing w:before="240"/>
      </w:pPr>
      <w:r w:rsidRPr="00632C56">
        <w:drawing>
          <wp:inline distT="0" distB="0" distL="0" distR="0" wp14:anchorId="4F1C1598" wp14:editId="28D50A43">
            <wp:extent cx="3633746" cy="4178127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44230" cy="419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1063" w14:textId="30079EC0" w:rsidR="0077464B" w:rsidRDefault="0077464B" w:rsidP="00E91BCA">
      <w:pPr>
        <w:pStyle w:val="ListParagraph"/>
        <w:spacing w:before="240"/>
      </w:pPr>
    </w:p>
    <w:p w14:paraId="2F61FE19" w14:textId="5D5DD075" w:rsidR="0077464B" w:rsidRDefault="0077464B" w:rsidP="00E91BCA">
      <w:pPr>
        <w:pStyle w:val="ListParagraph"/>
        <w:spacing w:before="240"/>
      </w:pPr>
    </w:p>
    <w:p w14:paraId="73130E5D" w14:textId="7112DBA0" w:rsidR="0077464B" w:rsidRDefault="00B616F1" w:rsidP="00E91BCA">
      <w:pPr>
        <w:pStyle w:val="ListParagraph"/>
        <w:spacing w:before="240"/>
      </w:pPr>
      <w:r w:rsidRPr="00B616F1">
        <w:lastRenderedPageBreak/>
        <w:drawing>
          <wp:inline distT="0" distB="0" distL="0" distR="0" wp14:anchorId="6A828BDD" wp14:editId="30B4ED55">
            <wp:extent cx="3609892" cy="414294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19265" cy="415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6E5A" w14:textId="77DFB021" w:rsidR="00EE19B5" w:rsidRDefault="00EB65BD" w:rsidP="00E91BCA">
      <w:pPr>
        <w:pStyle w:val="ListParagraph"/>
        <w:spacing w:before="240"/>
      </w:pPr>
      <w:r w:rsidRPr="00EB65BD">
        <w:drawing>
          <wp:inline distT="0" distB="0" distL="0" distR="0" wp14:anchorId="77A495D5" wp14:editId="76632DA5">
            <wp:extent cx="3617843" cy="4158829"/>
            <wp:effectExtent l="0" t="0" r="190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21698" cy="41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E915" w14:textId="2F1EB7A7" w:rsidR="00851D9E" w:rsidRDefault="00851D9E" w:rsidP="00E91BCA">
      <w:pPr>
        <w:pStyle w:val="ListParagraph"/>
        <w:spacing w:before="240"/>
      </w:pPr>
    </w:p>
    <w:p w14:paraId="48784028" w14:textId="48422B1A" w:rsidR="00851D9E" w:rsidRDefault="00851D9E" w:rsidP="00E91BCA">
      <w:pPr>
        <w:pStyle w:val="ListParagraph"/>
        <w:spacing w:before="240"/>
      </w:pPr>
    </w:p>
    <w:p w14:paraId="2D7C65DB" w14:textId="1B5193B9" w:rsidR="00851D9E" w:rsidRDefault="00575CFC" w:rsidP="00E91BCA">
      <w:pPr>
        <w:pStyle w:val="ListParagraph"/>
        <w:spacing w:before="240"/>
      </w:pPr>
      <w:r w:rsidRPr="00575CFC">
        <w:lastRenderedPageBreak/>
        <w:drawing>
          <wp:inline distT="0" distB="0" distL="0" distR="0" wp14:anchorId="7B819DD3" wp14:editId="64F90B76">
            <wp:extent cx="3604592" cy="445273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13942" cy="44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E60B" w14:textId="5531F28F" w:rsidR="00E307FD" w:rsidRDefault="00E307FD" w:rsidP="00E91BCA">
      <w:pPr>
        <w:pStyle w:val="ListParagraph"/>
        <w:spacing w:before="240"/>
      </w:pPr>
    </w:p>
    <w:p w14:paraId="78334B7C" w14:textId="52DAC15F" w:rsidR="00E307FD" w:rsidRDefault="00E307FD" w:rsidP="00E307FD">
      <w:pPr>
        <w:pStyle w:val="ListParagraph"/>
        <w:numPr>
          <w:ilvl w:val="0"/>
          <w:numId w:val="27"/>
        </w:numPr>
        <w:spacing w:before="240"/>
      </w:pPr>
      <w:r>
        <w:t>Contoh 9 (ukuran 32 x 30)</w:t>
      </w:r>
    </w:p>
    <w:p w14:paraId="2D393201" w14:textId="0660012D" w:rsidR="006E3F5F" w:rsidRDefault="006E3F5F" w:rsidP="006E3F5F">
      <w:pPr>
        <w:pStyle w:val="ListParagraph"/>
        <w:spacing w:before="240"/>
      </w:pPr>
      <w:r>
        <w:t>Input:</w:t>
      </w:r>
    </w:p>
    <w:p w14:paraId="2C19D7AB" w14:textId="38285541" w:rsidR="006E3F5F" w:rsidRDefault="008D73D5" w:rsidP="006E3F5F">
      <w:pPr>
        <w:pStyle w:val="ListParagraph"/>
        <w:spacing w:before="240"/>
      </w:pPr>
      <w:r w:rsidRPr="008D73D5">
        <w:drawing>
          <wp:inline distT="0" distB="0" distL="0" distR="0" wp14:anchorId="3C828E34" wp14:editId="2BE981E1">
            <wp:extent cx="2655735" cy="3789127"/>
            <wp:effectExtent l="0" t="0" r="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81081" cy="382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125" w14:textId="650D4A9C" w:rsidR="008D73D5" w:rsidRDefault="008D73D5" w:rsidP="006E3F5F">
      <w:pPr>
        <w:pStyle w:val="ListParagraph"/>
        <w:spacing w:before="240"/>
      </w:pPr>
      <w:r>
        <w:lastRenderedPageBreak/>
        <w:t>Output:</w:t>
      </w:r>
    </w:p>
    <w:p w14:paraId="49F421C1" w14:textId="194A4380" w:rsidR="008D73D5" w:rsidRDefault="00A57935" w:rsidP="006E3F5F">
      <w:pPr>
        <w:pStyle w:val="ListParagraph"/>
        <w:spacing w:before="240"/>
      </w:pPr>
      <w:r w:rsidRPr="00A57935">
        <w:drawing>
          <wp:inline distT="0" distB="0" distL="0" distR="0" wp14:anchorId="7DE35636" wp14:editId="405FEC32">
            <wp:extent cx="3580913" cy="4317559"/>
            <wp:effectExtent l="0" t="0" r="635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90457" cy="432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4CFB" w14:textId="51E844E4" w:rsidR="00EA4F3D" w:rsidRDefault="00B96FD3" w:rsidP="006E3F5F">
      <w:pPr>
        <w:pStyle w:val="ListParagraph"/>
        <w:spacing w:before="240"/>
      </w:pPr>
      <w:r w:rsidRPr="00B96FD3">
        <w:drawing>
          <wp:inline distT="0" distB="0" distL="0" distR="0" wp14:anchorId="61C4D8F8" wp14:editId="4B07D9BB">
            <wp:extent cx="3586038" cy="4148687"/>
            <wp:effectExtent l="0" t="0" r="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3324" cy="41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B871" w14:textId="19793556" w:rsidR="004E4831" w:rsidRDefault="00D71EC5" w:rsidP="006E3F5F">
      <w:pPr>
        <w:pStyle w:val="ListParagraph"/>
        <w:spacing w:before="240"/>
      </w:pPr>
      <w:r w:rsidRPr="00D71EC5">
        <w:lastRenderedPageBreak/>
        <w:drawing>
          <wp:inline distT="0" distB="0" distL="0" distR="0" wp14:anchorId="602DBC98" wp14:editId="7B37C4A8">
            <wp:extent cx="3562184" cy="4111243"/>
            <wp:effectExtent l="0" t="0" r="635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70490" cy="41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F23E" w14:textId="53FA062B" w:rsidR="00F16547" w:rsidRDefault="00993AFD" w:rsidP="006E3F5F">
      <w:pPr>
        <w:pStyle w:val="ListParagraph"/>
        <w:spacing w:before="240"/>
      </w:pPr>
      <w:r w:rsidRPr="00993AFD">
        <w:drawing>
          <wp:inline distT="0" distB="0" distL="0" distR="0" wp14:anchorId="75E535FD" wp14:editId="0F3C8AF7">
            <wp:extent cx="3578087" cy="4098778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83190" cy="41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914A" w14:textId="51918C6A" w:rsidR="00151308" w:rsidRDefault="00151308" w:rsidP="006E3F5F">
      <w:pPr>
        <w:pStyle w:val="ListParagraph"/>
        <w:spacing w:before="240"/>
      </w:pPr>
    </w:p>
    <w:p w14:paraId="57C491C1" w14:textId="2B186B63" w:rsidR="00151308" w:rsidRDefault="00151308" w:rsidP="006E3F5F">
      <w:pPr>
        <w:pStyle w:val="ListParagraph"/>
        <w:spacing w:before="240"/>
      </w:pPr>
    </w:p>
    <w:p w14:paraId="62DC795F" w14:textId="3F292B7F" w:rsidR="00151308" w:rsidRDefault="00151308" w:rsidP="006E3F5F">
      <w:pPr>
        <w:pStyle w:val="ListParagraph"/>
        <w:spacing w:before="240"/>
      </w:pPr>
    </w:p>
    <w:p w14:paraId="297675E3" w14:textId="57D42CDA" w:rsidR="00151308" w:rsidRDefault="00305F3A" w:rsidP="006E3F5F">
      <w:pPr>
        <w:pStyle w:val="ListParagraph"/>
        <w:spacing w:before="240"/>
      </w:pPr>
      <w:r w:rsidRPr="00305F3A">
        <w:lastRenderedPageBreak/>
        <w:drawing>
          <wp:inline distT="0" distB="0" distL="0" distR="0" wp14:anchorId="10CD698E" wp14:editId="5F989B0E">
            <wp:extent cx="3577854" cy="4150581"/>
            <wp:effectExtent l="0" t="0" r="3810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85916" cy="41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841C" w14:textId="4D44191C" w:rsidR="00E846A1" w:rsidRDefault="00583521" w:rsidP="006E3F5F">
      <w:pPr>
        <w:pStyle w:val="ListParagraph"/>
        <w:spacing w:before="240"/>
      </w:pPr>
      <w:r w:rsidRPr="00583521">
        <w:drawing>
          <wp:inline distT="0" distB="0" distL="0" distR="0" wp14:anchorId="4CF68E5E" wp14:editId="6DBB40D1">
            <wp:extent cx="3609892" cy="4164220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17574" cy="41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141F" w14:textId="0E04D802" w:rsidR="007C13D0" w:rsidRDefault="007C13D0" w:rsidP="006E3F5F">
      <w:pPr>
        <w:pStyle w:val="ListParagraph"/>
        <w:spacing w:before="240"/>
      </w:pPr>
    </w:p>
    <w:p w14:paraId="6ADF8A08" w14:textId="1CBF55C9" w:rsidR="007C13D0" w:rsidRDefault="007C13D0" w:rsidP="006E3F5F">
      <w:pPr>
        <w:pStyle w:val="ListParagraph"/>
        <w:spacing w:before="240"/>
      </w:pPr>
    </w:p>
    <w:p w14:paraId="734AC3AD" w14:textId="6B393F55" w:rsidR="007C13D0" w:rsidRDefault="008D5840" w:rsidP="006E3F5F">
      <w:pPr>
        <w:pStyle w:val="ListParagraph"/>
        <w:spacing w:before="240"/>
      </w:pPr>
      <w:r w:rsidRPr="008D5840">
        <w:lastRenderedPageBreak/>
        <w:drawing>
          <wp:inline distT="0" distB="0" distL="0" distR="0" wp14:anchorId="7FA13BDF" wp14:editId="580D8BEF">
            <wp:extent cx="3554932" cy="4102873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65238" cy="41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8D6D" w14:textId="220F8296" w:rsidR="008A34CA" w:rsidRDefault="000074FD" w:rsidP="006E3F5F">
      <w:pPr>
        <w:pStyle w:val="ListParagraph"/>
        <w:spacing w:before="240"/>
      </w:pPr>
      <w:r w:rsidRPr="000074FD">
        <w:drawing>
          <wp:inline distT="0" distB="0" distL="0" distR="0" wp14:anchorId="1B0E36AF" wp14:editId="5F13E49F">
            <wp:extent cx="3601941" cy="4176359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11580" cy="41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90D" w14:textId="615DC947" w:rsidR="00B3346B" w:rsidRDefault="00B3346B" w:rsidP="006E3F5F">
      <w:pPr>
        <w:pStyle w:val="ListParagraph"/>
        <w:spacing w:before="240"/>
      </w:pPr>
    </w:p>
    <w:p w14:paraId="65FF95A9" w14:textId="191D71AD" w:rsidR="00B3346B" w:rsidRDefault="00B3346B" w:rsidP="006E3F5F">
      <w:pPr>
        <w:pStyle w:val="ListParagraph"/>
        <w:spacing w:before="240"/>
      </w:pPr>
    </w:p>
    <w:p w14:paraId="199EC84D" w14:textId="7B76EC43" w:rsidR="00B3346B" w:rsidRDefault="00B3346B" w:rsidP="006E3F5F">
      <w:pPr>
        <w:pStyle w:val="ListParagraph"/>
        <w:spacing w:before="240"/>
      </w:pPr>
    </w:p>
    <w:p w14:paraId="1C52D2AF" w14:textId="1019A873" w:rsidR="00B3346B" w:rsidRDefault="000961BE" w:rsidP="006E3F5F">
      <w:pPr>
        <w:pStyle w:val="ListParagraph"/>
        <w:spacing w:before="240"/>
      </w:pPr>
      <w:r w:rsidRPr="000961BE">
        <w:lastRenderedPageBreak/>
        <w:drawing>
          <wp:inline distT="0" distB="0" distL="0" distR="0" wp14:anchorId="2EDBADC7" wp14:editId="714D4511">
            <wp:extent cx="3617843" cy="4174435"/>
            <wp:effectExtent l="0" t="0" r="190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24593" cy="41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FB00" w14:textId="4B4B77C9" w:rsidR="00A041E4" w:rsidRDefault="00410451" w:rsidP="006E3F5F">
      <w:pPr>
        <w:pStyle w:val="ListParagraph"/>
        <w:spacing w:before="240"/>
      </w:pPr>
      <w:r w:rsidRPr="00410451">
        <w:drawing>
          <wp:inline distT="0" distB="0" distL="0" distR="0" wp14:anchorId="3298972B" wp14:editId="7E2466E9">
            <wp:extent cx="3599299" cy="4381169"/>
            <wp:effectExtent l="0" t="0" r="1270" b="63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07527" cy="43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385B" w14:textId="7961C8D5" w:rsidR="000938A8" w:rsidRDefault="000938A8" w:rsidP="006E3F5F">
      <w:pPr>
        <w:pStyle w:val="ListParagraph"/>
        <w:spacing w:before="240"/>
      </w:pPr>
    </w:p>
    <w:p w14:paraId="3762820D" w14:textId="28FECB10" w:rsidR="000938A8" w:rsidRDefault="00B92A96" w:rsidP="00B92A96">
      <w:pPr>
        <w:pStyle w:val="Heading1"/>
      </w:pPr>
      <w:r>
        <w:lastRenderedPageBreak/>
        <w:t>Alamat Kode Program</w:t>
      </w:r>
    </w:p>
    <w:p w14:paraId="3E0D5D85" w14:textId="282BF65A" w:rsidR="00C04D4E" w:rsidRDefault="00C04D4E" w:rsidP="00533B25">
      <w:pPr>
        <w:pStyle w:val="ListParagraph"/>
        <w:ind w:left="426"/>
      </w:pPr>
      <w:r>
        <w:t>Program dapat diunduh dari alamat berikut:</w:t>
      </w:r>
    </w:p>
    <w:p w14:paraId="39969225" w14:textId="093C9DA8" w:rsidR="00533B25" w:rsidRDefault="00533B25" w:rsidP="00533B25">
      <w:pPr>
        <w:pStyle w:val="ListParagraph"/>
        <w:ind w:left="426"/>
      </w:pPr>
    </w:p>
    <w:p w14:paraId="7578F39F" w14:textId="3C270071" w:rsidR="0040123E" w:rsidRDefault="0040123E" w:rsidP="00533B25">
      <w:pPr>
        <w:pStyle w:val="ListParagraph"/>
        <w:ind w:left="426"/>
      </w:pPr>
    </w:p>
    <w:p w14:paraId="3F48B542" w14:textId="635E8662" w:rsidR="0040123E" w:rsidRDefault="0040123E" w:rsidP="00533B25">
      <w:pPr>
        <w:pStyle w:val="ListParagraph"/>
        <w:ind w:left="426"/>
      </w:pPr>
    </w:p>
    <w:p w14:paraId="3C563C89" w14:textId="65FEF6FB" w:rsidR="0040123E" w:rsidRDefault="0040123E" w:rsidP="0040123E">
      <w:pPr>
        <w:pStyle w:val="Heading1"/>
      </w:pPr>
      <w:r>
        <w:t>Tabel Penilaian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2268"/>
        <w:gridCol w:w="2217"/>
      </w:tblGrid>
      <w:tr w:rsidR="0040123E" w14:paraId="3A1D8F58" w14:textId="77777777" w:rsidTr="00F6580C">
        <w:tc>
          <w:tcPr>
            <w:tcW w:w="4531" w:type="dxa"/>
          </w:tcPr>
          <w:p w14:paraId="6FF89F61" w14:textId="76B3321A" w:rsidR="0040123E" w:rsidRDefault="0040123E" w:rsidP="00F6580C">
            <w:pPr>
              <w:jc w:val="center"/>
            </w:pPr>
            <w:r>
              <w:t>Poin</w:t>
            </w:r>
          </w:p>
        </w:tc>
        <w:tc>
          <w:tcPr>
            <w:tcW w:w="2268" w:type="dxa"/>
          </w:tcPr>
          <w:p w14:paraId="30074BD8" w14:textId="1CC1E3AB" w:rsidR="0040123E" w:rsidRDefault="00F6580C" w:rsidP="00F6580C">
            <w:pPr>
              <w:jc w:val="center"/>
            </w:pPr>
            <w:r>
              <w:t>Ya</w:t>
            </w:r>
          </w:p>
        </w:tc>
        <w:tc>
          <w:tcPr>
            <w:tcW w:w="2217" w:type="dxa"/>
          </w:tcPr>
          <w:p w14:paraId="22F55DD6" w14:textId="3DB948D8" w:rsidR="0040123E" w:rsidRDefault="00F6580C" w:rsidP="00F6580C">
            <w:pPr>
              <w:jc w:val="center"/>
            </w:pPr>
            <w:r>
              <w:t>Tidak</w:t>
            </w:r>
          </w:p>
        </w:tc>
      </w:tr>
      <w:tr w:rsidR="0040123E" w14:paraId="7D1A9106" w14:textId="77777777" w:rsidTr="00F6580C">
        <w:tc>
          <w:tcPr>
            <w:tcW w:w="4531" w:type="dxa"/>
          </w:tcPr>
          <w:p w14:paraId="1B10EA14" w14:textId="38A3F233" w:rsidR="0040123E" w:rsidRDefault="00D52F42" w:rsidP="00D52F42">
            <w:pPr>
              <w:pStyle w:val="ListParagraph"/>
              <w:numPr>
                <w:ilvl w:val="0"/>
                <w:numId w:val="28"/>
              </w:numPr>
            </w:pPr>
            <w:r>
              <w:t>Program berhasil dikompilasi tanpa kesalahan (no syntax error)</w:t>
            </w:r>
            <w:r>
              <w:t>.</w:t>
            </w:r>
          </w:p>
        </w:tc>
        <w:tc>
          <w:tcPr>
            <w:tcW w:w="2268" w:type="dxa"/>
          </w:tcPr>
          <w:p w14:paraId="72F0C333" w14:textId="74B1E06C" w:rsidR="0040123E" w:rsidRDefault="00F6580C" w:rsidP="00F6580C">
            <w:pPr>
              <w:jc w:val="center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217" w:type="dxa"/>
          </w:tcPr>
          <w:p w14:paraId="197D75BD" w14:textId="131A5BCA" w:rsidR="0040123E" w:rsidRDefault="0040123E" w:rsidP="0040123E"/>
        </w:tc>
      </w:tr>
      <w:tr w:rsidR="0040123E" w14:paraId="74BA77A1" w14:textId="77777777" w:rsidTr="00F6580C">
        <w:tc>
          <w:tcPr>
            <w:tcW w:w="4531" w:type="dxa"/>
          </w:tcPr>
          <w:p w14:paraId="7F3A8A50" w14:textId="2178F6E2" w:rsidR="0040123E" w:rsidRDefault="00D52F42" w:rsidP="00D52F42">
            <w:pPr>
              <w:pStyle w:val="ListParagraph"/>
              <w:numPr>
                <w:ilvl w:val="0"/>
                <w:numId w:val="28"/>
              </w:numPr>
            </w:pPr>
            <w:r>
              <w:t xml:space="preserve">Program berhasil </w:t>
            </w:r>
            <w:r>
              <w:rPr>
                <w:i/>
                <w:iCs/>
              </w:rPr>
              <w:t>running.</w:t>
            </w:r>
          </w:p>
        </w:tc>
        <w:tc>
          <w:tcPr>
            <w:tcW w:w="2268" w:type="dxa"/>
          </w:tcPr>
          <w:p w14:paraId="03D91813" w14:textId="2445DE16" w:rsidR="0040123E" w:rsidRDefault="00F6580C" w:rsidP="00F6580C">
            <w:pPr>
              <w:jc w:val="center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217" w:type="dxa"/>
          </w:tcPr>
          <w:p w14:paraId="3A7D51DE" w14:textId="77777777" w:rsidR="0040123E" w:rsidRDefault="0040123E" w:rsidP="0040123E"/>
        </w:tc>
      </w:tr>
      <w:tr w:rsidR="0040123E" w14:paraId="72A6F3DA" w14:textId="77777777" w:rsidTr="00F6580C">
        <w:tc>
          <w:tcPr>
            <w:tcW w:w="4531" w:type="dxa"/>
          </w:tcPr>
          <w:p w14:paraId="308C4E5B" w14:textId="05EAF300" w:rsidR="00D52F42" w:rsidRDefault="00D52F42" w:rsidP="00D52F42">
            <w:pPr>
              <w:pStyle w:val="ListParagraph"/>
              <w:numPr>
                <w:ilvl w:val="0"/>
                <w:numId w:val="28"/>
              </w:numPr>
            </w:pPr>
            <w:r>
              <w:t>Program dapat membaca file masukan dan menuliskan luaran.</w:t>
            </w:r>
          </w:p>
        </w:tc>
        <w:tc>
          <w:tcPr>
            <w:tcW w:w="2268" w:type="dxa"/>
          </w:tcPr>
          <w:p w14:paraId="11A6BE12" w14:textId="64F80D7F" w:rsidR="0040123E" w:rsidRDefault="00F6580C" w:rsidP="00F6580C">
            <w:pPr>
              <w:jc w:val="center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217" w:type="dxa"/>
          </w:tcPr>
          <w:p w14:paraId="44D6772E" w14:textId="77777777" w:rsidR="0040123E" w:rsidRDefault="0040123E" w:rsidP="0040123E"/>
        </w:tc>
      </w:tr>
      <w:tr w:rsidR="0040123E" w14:paraId="7DFAA98C" w14:textId="77777777" w:rsidTr="00F6580C">
        <w:tc>
          <w:tcPr>
            <w:tcW w:w="4531" w:type="dxa"/>
          </w:tcPr>
          <w:p w14:paraId="09E5F1BA" w14:textId="776C0439" w:rsidR="0040123E" w:rsidRDefault="00D52F42" w:rsidP="00D52F42">
            <w:pPr>
              <w:pStyle w:val="ListParagraph"/>
              <w:numPr>
                <w:ilvl w:val="0"/>
                <w:numId w:val="28"/>
              </w:numPr>
            </w:pPr>
            <w:r>
              <w:t>Program berhasil menemukan semua kata di dalam puzzle.</w:t>
            </w:r>
          </w:p>
        </w:tc>
        <w:tc>
          <w:tcPr>
            <w:tcW w:w="2268" w:type="dxa"/>
          </w:tcPr>
          <w:p w14:paraId="5577260A" w14:textId="5995A99D" w:rsidR="0040123E" w:rsidRDefault="00F6580C" w:rsidP="00F6580C">
            <w:pPr>
              <w:jc w:val="center"/>
            </w:pPr>
            <w:r>
              <w:rPr>
                <w:rFonts w:ascii="Segoe UI Symbol" w:hAnsi="Segoe UI Symbol" w:cs="Segoe UI Symbol"/>
              </w:rPr>
              <w:t>✓</w:t>
            </w:r>
          </w:p>
        </w:tc>
        <w:tc>
          <w:tcPr>
            <w:tcW w:w="2217" w:type="dxa"/>
          </w:tcPr>
          <w:p w14:paraId="56FB33AF" w14:textId="77777777" w:rsidR="0040123E" w:rsidRDefault="0040123E" w:rsidP="0040123E"/>
        </w:tc>
      </w:tr>
    </w:tbl>
    <w:p w14:paraId="0155FA7E" w14:textId="77777777" w:rsidR="0040123E" w:rsidRPr="0040123E" w:rsidRDefault="0040123E" w:rsidP="0040123E"/>
    <w:sectPr w:rsidR="0040123E" w:rsidRPr="0040123E" w:rsidSect="001D143D">
      <w:pgSz w:w="11906" w:h="16838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9CFB8" w14:textId="77777777" w:rsidR="00B44E07" w:rsidRDefault="00B44E07" w:rsidP="001D143D">
      <w:pPr>
        <w:spacing w:after="0" w:line="240" w:lineRule="auto"/>
      </w:pPr>
      <w:r>
        <w:separator/>
      </w:r>
    </w:p>
  </w:endnote>
  <w:endnote w:type="continuationSeparator" w:id="0">
    <w:p w14:paraId="6223D57D" w14:textId="77777777" w:rsidR="00B44E07" w:rsidRDefault="00B44E07" w:rsidP="001D143D">
      <w:pPr>
        <w:spacing w:after="0" w:line="240" w:lineRule="auto"/>
      </w:pPr>
      <w:r>
        <w:continuationSeparator/>
      </w:r>
    </w:p>
  </w:endnote>
  <w:endnote w:type="continuationNotice" w:id="1">
    <w:p w14:paraId="131686AB" w14:textId="77777777" w:rsidR="00B44E07" w:rsidRDefault="00B44E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0892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B1AB42" w14:textId="77777777" w:rsidR="001D143D" w:rsidRDefault="001D14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03C7B0" w14:textId="77777777" w:rsidR="001D143D" w:rsidRDefault="001D14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90275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4194CF" w14:textId="77777777" w:rsidR="00CC0AA9" w:rsidRDefault="00CC0A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F67A80" w14:textId="77777777" w:rsidR="00CC0AA9" w:rsidRDefault="00CC0A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B907B" w14:textId="77777777" w:rsidR="00B44E07" w:rsidRDefault="00B44E07" w:rsidP="001D143D">
      <w:pPr>
        <w:spacing w:after="0" w:line="240" w:lineRule="auto"/>
      </w:pPr>
      <w:r>
        <w:separator/>
      </w:r>
    </w:p>
  </w:footnote>
  <w:footnote w:type="continuationSeparator" w:id="0">
    <w:p w14:paraId="2EC09CEA" w14:textId="77777777" w:rsidR="00B44E07" w:rsidRDefault="00B44E07" w:rsidP="001D143D">
      <w:pPr>
        <w:spacing w:after="0" w:line="240" w:lineRule="auto"/>
      </w:pPr>
      <w:r>
        <w:continuationSeparator/>
      </w:r>
    </w:p>
  </w:footnote>
  <w:footnote w:type="continuationNotice" w:id="1">
    <w:p w14:paraId="629B6CD1" w14:textId="77777777" w:rsidR="00B44E07" w:rsidRDefault="00B44E0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188B"/>
    <w:multiLevelType w:val="hybridMultilevel"/>
    <w:tmpl w:val="FF8412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01828"/>
    <w:multiLevelType w:val="hybridMultilevel"/>
    <w:tmpl w:val="40320C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66E1C"/>
    <w:multiLevelType w:val="hybridMultilevel"/>
    <w:tmpl w:val="2D601306"/>
    <w:lvl w:ilvl="0" w:tplc="24E016B2">
      <w:start w:val="1"/>
      <w:numFmt w:val="upp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97014"/>
    <w:multiLevelType w:val="hybridMultilevel"/>
    <w:tmpl w:val="0596C66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D933C4"/>
    <w:multiLevelType w:val="hybridMultilevel"/>
    <w:tmpl w:val="D1FE7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1F2996"/>
    <w:multiLevelType w:val="hybridMultilevel"/>
    <w:tmpl w:val="9F2032E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30060C"/>
    <w:multiLevelType w:val="hybridMultilevel"/>
    <w:tmpl w:val="388494EC"/>
    <w:lvl w:ilvl="0" w:tplc="D34819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2C86684"/>
    <w:multiLevelType w:val="hybridMultilevel"/>
    <w:tmpl w:val="44BE966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717318"/>
    <w:multiLevelType w:val="hybridMultilevel"/>
    <w:tmpl w:val="B360FF0E"/>
    <w:lvl w:ilvl="0" w:tplc="6FCE91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FB92CA34">
      <w:start w:val="1"/>
      <w:numFmt w:val="lowerLetter"/>
      <w:lvlText w:val="%3."/>
      <w:lvlJc w:val="left"/>
      <w:pPr>
        <w:ind w:left="3060" w:hanging="360"/>
      </w:pPr>
      <w:rPr>
        <w:rFonts w:ascii="Times New Roman" w:eastAsiaTheme="minorHAnsi" w:hAnsi="Times New Roman" w:cstheme="minorBidi"/>
      </w:rPr>
    </w:lvl>
    <w:lvl w:ilvl="3" w:tplc="9E5EFB70">
      <w:start w:val="1"/>
      <w:numFmt w:val="lowerLetter"/>
      <w:lvlText w:val="%4."/>
      <w:lvlJc w:val="left"/>
      <w:pPr>
        <w:ind w:left="3600" w:hanging="360"/>
      </w:pPr>
      <w:rPr>
        <w:rFonts w:ascii="Times New Roman" w:eastAsiaTheme="minorHAnsi" w:hAnsi="Times New Roman" w:cstheme="minorBidi"/>
      </w:rPr>
    </w:lvl>
    <w:lvl w:ilvl="4" w:tplc="43FA5CE8">
      <w:start w:val="1"/>
      <w:numFmt w:val="bullet"/>
      <w:lvlText w:val="-"/>
      <w:lvlJc w:val="left"/>
      <w:pPr>
        <w:ind w:left="4320" w:hanging="360"/>
      </w:pPr>
      <w:rPr>
        <w:rFonts w:ascii="Times New Roman" w:eastAsiaTheme="minorHAnsi" w:hAnsi="Times New Roman" w:cs="Times New Roman" w:hint="default"/>
      </w:r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7A549E"/>
    <w:multiLevelType w:val="hybridMultilevel"/>
    <w:tmpl w:val="F31AEFF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007A29"/>
    <w:multiLevelType w:val="hybridMultilevel"/>
    <w:tmpl w:val="84B48BB0"/>
    <w:lvl w:ilvl="0" w:tplc="6FCE911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3EB4575"/>
    <w:multiLevelType w:val="hybridMultilevel"/>
    <w:tmpl w:val="D8E42F9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3FA1C07"/>
    <w:multiLevelType w:val="hybridMultilevel"/>
    <w:tmpl w:val="FAF40A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C3299"/>
    <w:multiLevelType w:val="hybridMultilevel"/>
    <w:tmpl w:val="9210083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57036E"/>
    <w:multiLevelType w:val="hybridMultilevel"/>
    <w:tmpl w:val="5BBCD3E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747BA7"/>
    <w:multiLevelType w:val="hybridMultilevel"/>
    <w:tmpl w:val="02CE0CB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3FB13F9"/>
    <w:multiLevelType w:val="hybridMultilevel"/>
    <w:tmpl w:val="D9900A4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41167BE"/>
    <w:multiLevelType w:val="hybridMultilevel"/>
    <w:tmpl w:val="52829884"/>
    <w:lvl w:ilvl="0" w:tplc="D8D6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153269"/>
    <w:multiLevelType w:val="hybridMultilevel"/>
    <w:tmpl w:val="3E2C740E"/>
    <w:lvl w:ilvl="0" w:tplc="42D081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5E0EBC"/>
    <w:multiLevelType w:val="hybridMultilevel"/>
    <w:tmpl w:val="D8C21F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707262"/>
    <w:multiLevelType w:val="hybridMultilevel"/>
    <w:tmpl w:val="BA6673DE"/>
    <w:lvl w:ilvl="0" w:tplc="6FCE91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CB6B70"/>
    <w:multiLevelType w:val="hybridMultilevel"/>
    <w:tmpl w:val="2EA24418"/>
    <w:lvl w:ilvl="0" w:tplc="B35A14E2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44AAC"/>
    <w:multiLevelType w:val="hybridMultilevel"/>
    <w:tmpl w:val="EC9A56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8D4783"/>
    <w:multiLevelType w:val="hybridMultilevel"/>
    <w:tmpl w:val="6A580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"/>
  </w:num>
  <w:num w:numId="3">
    <w:abstractNumId w:val="22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0"/>
  </w:num>
  <w:num w:numId="7">
    <w:abstractNumId w:val="9"/>
  </w:num>
  <w:num w:numId="8">
    <w:abstractNumId w:val="19"/>
  </w:num>
  <w:num w:numId="9">
    <w:abstractNumId w:val="7"/>
  </w:num>
  <w:num w:numId="10">
    <w:abstractNumId w:val="10"/>
  </w:num>
  <w:num w:numId="11">
    <w:abstractNumId w:val="8"/>
  </w:num>
  <w:num w:numId="12">
    <w:abstractNumId w:val="13"/>
  </w:num>
  <w:num w:numId="13">
    <w:abstractNumId w:val="11"/>
  </w:num>
  <w:num w:numId="14">
    <w:abstractNumId w:val="17"/>
  </w:num>
  <w:num w:numId="15">
    <w:abstractNumId w:val="18"/>
  </w:num>
  <w:num w:numId="16">
    <w:abstractNumId w:val="15"/>
  </w:num>
  <w:num w:numId="17">
    <w:abstractNumId w:val="16"/>
  </w:num>
  <w:num w:numId="18">
    <w:abstractNumId w:val="3"/>
  </w:num>
  <w:num w:numId="19">
    <w:abstractNumId w:val="2"/>
    <w:lvlOverride w:ilvl="0">
      <w:startOverride w:val="1"/>
    </w:lvlOverride>
  </w:num>
  <w:num w:numId="20">
    <w:abstractNumId w:val="2"/>
    <w:lvlOverride w:ilvl="0">
      <w:startOverride w:val="1"/>
    </w:lvlOverride>
  </w:num>
  <w:num w:numId="21">
    <w:abstractNumId w:val="14"/>
  </w:num>
  <w:num w:numId="22">
    <w:abstractNumId w:val="5"/>
  </w:num>
  <w:num w:numId="23">
    <w:abstractNumId w:val="21"/>
  </w:num>
  <w:num w:numId="24">
    <w:abstractNumId w:val="6"/>
  </w:num>
  <w:num w:numId="25">
    <w:abstractNumId w:val="1"/>
  </w:num>
  <w:num w:numId="26">
    <w:abstractNumId w:val="0"/>
  </w:num>
  <w:num w:numId="27">
    <w:abstractNumId w:val="4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07"/>
    <w:rsid w:val="00001210"/>
    <w:rsid w:val="0000165D"/>
    <w:rsid w:val="0000215E"/>
    <w:rsid w:val="00002B1B"/>
    <w:rsid w:val="00003465"/>
    <w:rsid w:val="000047A7"/>
    <w:rsid w:val="00004D86"/>
    <w:rsid w:val="00005409"/>
    <w:rsid w:val="00005F76"/>
    <w:rsid w:val="00006985"/>
    <w:rsid w:val="000074FD"/>
    <w:rsid w:val="00007D77"/>
    <w:rsid w:val="00010BAC"/>
    <w:rsid w:val="0001124D"/>
    <w:rsid w:val="00012718"/>
    <w:rsid w:val="00013E8A"/>
    <w:rsid w:val="00014A65"/>
    <w:rsid w:val="00015161"/>
    <w:rsid w:val="0001550E"/>
    <w:rsid w:val="00015ABF"/>
    <w:rsid w:val="00016010"/>
    <w:rsid w:val="0001682E"/>
    <w:rsid w:val="00016A55"/>
    <w:rsid w:val="00016A9E"/>
    <w:rsid w:val="00016BAA"/>
    <w:rsid w:val="00017510"/>
    <w:rsid w:val="00024034"/>
    <w:rsid w:val="00025007"/>
    <w:rsid w:val="00025C3E"/>
    <w:rsid w:val="00026402"/>
    <w:rsid w:val="00027418"/>
    <w:rsid w:val="000300EE"/>
    <w:rsid w:val="00030E29"/>
    <w:rsid w:val="00030EB9"/>
    <w:rsid w:val="00032492"/>
    <w:rsid w:val="000341E6"/>
    <w:rsid w:val="0003569F"/>
    <w:rsid w:val="00035ADE"/>
    <w:rsid w:val="00036022"/>
    <w:rsid w:val="000375BA"/>
    <w:rsid w:val="00037B1B"/>
    <w:rsid w:val="000400A1"/>
    <w:rsid w:val="00040D4F"/>
    <w:rsid w:val="00041EAA"/>
    <w:rsid w:val="00045A34"/>
    <w:rsid w:val="00046BFE"/>
    <w:rsid w:val="00046DCF"/>
    <w:rsid w:val="00047895"/>
    <w:rsid w:val="00051C2B"/>
    <w:rsid w:val="000524D7"/>
    <w:rsid w:val="000526A3"/>
    <w:rsid w:val="00053BA1"/>
    <w:rsid w:val="0005465C"/>
    <w:rsid w:val="000552E1"/>
    <w:rsid w:val="00057B88"/>
    <w:rsid w:val="00061948"/>
    <w:rsid w:val="00061A23"/>
    <w:rsid w:val="00061EFD"/>
    <w:rsid w:val="00064939"/>
    <w:rsid w:val="00065227"/>
    <w:rsid w:val="00065B48"/>
    <w:rsid w:val="000667A1"/>
    <w:rsid w:val="0006747B"/>
    <w:rsid w:val="00070335"/>
    <w:rsid w:val="000706B0"/>
    <w:rsid w:val="0007142E"/>
    <w:rsid w:val="0007508D"/>
    <w:rsid w:val="00075C02"/>
    <w:rsid w:val="0007750E"/>
    <w:rsid w:val="000801A7"/>
    <w:rsid w:val="00080A74"/>
    <w:rsid w:val="00083F79"/>
    <w:rsid w:val="00084945"/>
    <w:rsid w:val="00085C52"/>
    <w:rsid w:val="00087A0B"/>
    <w:rsid w:val="00087FE3"/>
    <w:rsid w:val="0009026F"/>
    <w:rsid w:val="00091BB7"/>
    <w:rsid w:val="000926F1"/>
    <w:rsid w:val="000938A8"/>
    <w:rsid w:val="00094BF3"/>
    <w:rsid w:val="0009594B"/>
    <w:rsid w:val="00095E71"/>
    <w:rsid w:val="000961BE"/>
    <w:rsid w:val="00096CF7"/>
    <w:rsid w:val="000A066C"/>
    <w:rsid w:val="000A1388"/>
    <w:rsid w:val="000A3F56"/>
    <w:rsid w:val="000A5839"/>
    <w:rsid w:val="000A58B8"/>
    <w:rsid w:val="000A75DC"/>
    <w:rsid w:val="000A762F"/>
    <w:rsid w:val="000A7AC1"/>
    <w:rsid w:val="000B0972"/>
    <w:rsid w:val="000B1858"/>
    <w:rsid w:val="000B45B3"/>
    <w:rsid w:val="000B6042"/>
    <w:rsid w:val="000B6B6C"/>
    <w:rsid w:val="000C0C86"/>
    <w:rsid w:val="000C1092"/>
    <w:rsid w:val="000C187A"/>
    <w:rsid w:val="000C1D51"/>
    <w:rsid w:val="000C3903"/>
    <w:rsid w:val="000C4E84"/>
    <w:rsid w:val="000C579E"/>
    <w:rsid w:val="000C77AF"/>
    <w:rsid w:val="000D029C"/>
    <w:rsid w:val="000D283E"/>
    <w:rsid w:val="000D3CC1"/>
    <w:rsid w:val="000D4BF7"/>
    <w:rsid w:val="000D6305"/>
    <w:rsid w:val="000E10C5"/>
    <w:rsid w:val="000E4076"/>
    <w:rsid w:val="000E453A"/>
    <w:rsid w:val="000E4E0A"/>
    <w:rsid w:val="000E7E83"/>
    <w:rsid w:val="000F1533"/>
    <w:rsid w:val="000F402F"/>
    <w:rsid w:val="000F49E0"/>
    <w:rsid w:val="000F4E8F"/>
    <w:rsid w:val="000F5458"/>
    <w:rsid w:val="000F579E"/>
    <w:rsid w:val="000F6264"/>
    <w:rsid w:val="000F6D8B"/>
    <w:rsid w:val="00100328"/>
    <w:rsid w:val="00101CF8"/>
    <w:rsid w:val="0010259E"/>
    <w:rsid w:val="00104C7C"/>
    <w:rsid w:val="00105F69"/>
    <w:rsid w:val="00105FFB"/>
    <w:rsid w:val="00107D47"/>
    <w:rsid w:val="0011074A"/>
    <w:rsid w:val="0011085F"/>
    <w:rsid w:val="00110F40"/>
    <w:rsid w:val="00111ED7"/>
    <w:rsid w:val="0011253F"/>
    <w:rsid w:val="001131D8"/>
    <w:rsid w:val="00113892"/>
    <w:rsid w:val="00114E47"/>
    <w:rsid w:val="001171F7"/>
    <w:rsid w:val="00120868"/>
    <w:rsid w:val="00120F91"/>
    <w:rsid w:val="00121AA9"/>
    <w:rsid w:val="00124EF3"/>
    <w:rsid w:val="00125009"/>
    <w:rsid w:val="00126A73"/>
    <w:rsid w:val="00127BF8"/>
    <w:rsid w:val="00136EC8"/>
    <w:rsid w:val="00141267"/>
    <w:rsid w:val="00144AF8"/>
    <w:rsid w:val="00144D9E"/>
    <w:rsid w:val="00145A93"/>
    <w:rsid w:val="00151308"/>
    <w:rsid w:val="001533DB"/>
    <w:rsid w:val="00154DDE"/>
    <w:rsid w:val="00157DFD"/>
    <w:rsid w:val="00161A85"/>
    <w:rsid w:val="00162E1A"/>
    <w:rsid w:val="00164C8B"/>
    <w:rsid w:val="00165778"/>
    <w:rsid w:val="0017112A"/>
    <w:rsid w:val="00172BD4"/>
    <w:rsid w:val="001731B0"/>
    <w:rsid w:val="00176E25"/>
    <w:rsid w:val="001807AA"/>
    <w:rsid w:val="00180895"/>
    <w:rsid w:val="0018153D"/>
    <w:rsid w:val="00182D3C"/>
    <w:rsid w:val="00182E2C"/>
    <w:rsid w:val="00183BDB"/>
    <w:rsid w:val="00183BE3"/>
    <w:rsid w:val="00184140"/>
    <w:rsid w:val="001854AE"/>
    <w:rsid w:val="0018714D"/>
    <w:rsid w:val="00187A18"/>
    <w:rsid w:val="00187E18"/>
    <w:rsid w:val="001912B4"/>
    <w:rsid w:val="00191320"/>
    <w:rsid w:val="001917F7"/>
    <w:rsid w:val="0019193A"/>
    <w:rsid w:val="0019296D"/>
    <w:rsid w:val="00194AAB"/>
    <w:rsid w:val="00194E23"/>
    <w:rsid w:val="0019545D"/>
    <w:rsid w:val="001957FF"/>
    <w:rsid w:val="00195B8C"/>
    <w:rsid w:val="0019625F"/>
    <w:rsid w:val="001A0A44"/>
    <w:rsid w:val="001A0A86"/>
    <w:rsid w:val="001A0D57"/>
    <w:rsid w:val="001A2650"/>
    <w:rsid w:val="001A2711"/>
    <w:rsid w:val="001A2CAB"/>
    <w:rsid w:val="001A7424"/>
    <w:rsid w:val="001B0EDB"/>
    <w:rsid w:val="001B10FE"/>
    <w:rsid w:val="001B1352"/>
    <w:rsid w:val="001B1F22"/>
    <w:rsid w:val="001B2D7A"/>
    <w:rsid w:val="001B2F6D"/>
    <w:rsid w:val="001B4B91"/>
    <w:rsid w:val="001B5603"/>
    <w:rsid w:val="001B5C24"/>
    <w:rsid w:val="001B69CC"/>
    <w:rsid w:val="001B6A22"/>
    <w:rsid w:val="001B6E2F"/>
    <w:rsid w:val="001B77C6"/>
    <w:rsid w:val="001C1012"/>
    <w:rsid w:val="001C108E"/>
    <w:rsid w:val="001C12DB"/>
    <w:rsid w:val="001C159C"/>
    <w:rsid w:val="001C1825"/>
    <w:rsid w:val="001C290E"/>
    <w:rsid w:val="001C3483"/>
    <w:rsid w:val="001C6ADA"/>
    <w:rsid w:val="001D00B7"/>
    <w:rsid w:val="001D01A1"/>
    <w:rsid w:val="001D035D"/>
    <w:rsid w:val="001D0376"/>
    <w:rsid w:val="001D143D"/>
    <w:rsid w:val="001D1AEC"/>
    <w:rsid w:val="001D332A"/>
    <w:rsid w:val="001D372C"/>
    <w:rsid w:val="001D3B20"/>
    <w:rsid w:val="001D5FB1"/>
    <w:rsid w:val="001D6937"/>
    <w:rsid w:val="001D7DBE"/>
    <w:rsid w:val="001E06E6"/>
    <w:rsid w:val="001E096C"/>
    <w:rsid w:val="001E0EF1"/>
    <w:rsid w:val="001E2B08"/>
    <w:rsid w:val="001E404F"/>
    <w:rsid w:val="001E5387"/>
    <w:rsid w:val="001E6132"/>
    <w:rsid w:val="001F0ECA"/>
    <w:rsid w:val="001F1DB8"/>
    <w:rsid w:val="001F27A1"/>
    <w:rsid w:val="001F3550"/>
    <w:rsid w:val="001F38B3"/>
    <w:rsid w:val="001F40B1"/>
    <w:rsid w:val="001F75BC"/>
    <w:rsid w:val="001F7876"/>
    <w:rsid w:val="00201048"/>
    <w:rsid w:val="00201AD1"/>
    <w:rsid w:val="00202FD7"/>
    <w:rsid w:val="00203106"/>
    <w:rsid w:val="00203372"/>
    <w:rsid w:val="002033BB"/>
    <w:rsid w:val="002072CF"/>
    <w:rsid w:val="002076E9"/>
    <w:rsid w:val="00207858"/>
    <w:rsid w:val="00211834"/>
    <w:rsid w:val="00212F87"/>
    <w:rsid w:val="0021354F"/>
    <w:rsid w:val="00220713"/>
    <w:rsid w:val="00220776"/>
    <w:rsid w:val="00220E99"/>
    <w:rsid w:val="00220EB2"/>
    <w:rsid w:val="00221D51"/>
    <w:rsid w:val="00224B49"/>
    <w:rsid w:val="00225707"/>
    <w:rsid w:val="002310D3"/>
    <w:rsid w:val="002323DD"/>
    <w:rsid w:val="00235A2D"/>
    <w:rsid w:val="00236189"/>
    <w:rsid w:val="002370E8"/>
    <w:rsid w:val="00237317"/>
    <w:rsid w:val="00237FD3"/>
    <w:rsid w:val="002430D7"/>
    <w:rsid w:val="00244C47"/>
    <w:rsid w:val="0024548B"/>
    <w:rsid w:val="002455F7"/>
    <w:rsid w:val="00245FC5"/>
    <w:rsid w:val="002522A4"/>
    <w:rsid w:val="00253547"/>
    <w:rsid w:val="002547C4"/>
    <w:rsid w:val="0025533E"/>
    <w:rsid w:val="00256EEA"/>
    <w:rsid w:val="00263603"/>
    <w:rsid w:val="00264735"/>
    <w:rsid w:val="00264B11"/>
    <w:rsid w:val="0026565A"/>
    <w:rsid w:val="00265C29"/>
    <w:rsid w:val="002660E4"/>
    <w:rsid w:val="00270070"/>
    <w:rsid w:val="0027014F"/>
    <w:rsid w:val="00270735"/>
    <w:rsid w:val="00270B97"/>
    <w:rsid w:val="00270CD9"/>
    <w:rsid w:val="002720FB"/>
    <w:rsid w:val="0027265B"/>
    <w:rsid w:val="0027303B"/>
    <w:rsid w:val="002737F3"/>
    <w:rsid w:val="00273974"/>
    <w:rsid w:val="002740B5"/>
    <w:rsid w:val="00275966"/>
    <w:rsid w:val="00275B26"/>
    <w:rsid w:val="00276CA4"/>
    <w:rsid w:val="0028048B"/>
    <w:rsid w:val="00286B9F"/>
    <w:rsid w:val="00286DB6"/>
    <w:rsid w:val="00287D49"/>
    <w:rsid w:val="00287FA5"/>
    <w:rsid w:val="0029122F"/>
    <w:rsid w:val="002913A2"/>
    <w:rsid w:val="002916AB"/>
    <w:rsid w:val="00292AAA"/>
    <w:rsid w:val="00294DE5"/>
    <w:rsid w:val="002971DA"/>
    <w:rsid w:val="00297390"/>
    <w:rsid w:val="00297D0D"/>
    <w:rsid w:val="002A0669"/>
    <w:rsid w:val="002A0C46"/>
    <w:rsid w:val="002A2190"/>
    <w:rsid w:val="002A51AD"/>
    <w:rsid w:val="002A5E36"/>
    <w:rsid w:val="002A769C"/>
    <w:rsid w:val="002B2087"/>
    <w:rsid w:val="002B33BD"/>
    <w:rsid w:val="002B3EAA"/>
    <w:rsid w:val="002B4196"/>
    <w:rsid w:val="002B5096"/>
    <w:rsid w:val="002B52FB"/>
    <w:rsid w:val="002B55FB"/>
    <w:rsid w:val="002B61AF"/>
    <w:rsid w:val="002B73C4"/>
    <w:rsid w:val="002C3E31"/>
    <w:rsid w:val="002C4941"/>
    <w:rsid w:val="002C5B67"/>
    <w:rsid w:val="002D0ADC"/>
    <w:rsid w:val="002D27E7"/>
    <w:rsid w:val="002D5147"/>
    <w:rsid w:val="002D7656"/>
    <w:rsid w:val="002D7C92"/>
    <w:rsid w:val="002E3012"/>
    <w:rsid w:val="002E37CD"/>
    <w:rsid w:val="002E3A0A"/>
    <w:rsid w:val="002E3CD2"/>
    <w:rsid w:val="002E45EC"/>
    <w:rsid w:val="002E4C86"/>
    <w:rsid w:val="002E5FD8"/>
    <w:rsid w:val="002E63D3"/>
    <w:rsid w:val="002E66A6"/>
    <w:rsid w:val="002E7464"/>
    <w:rsid w:val="002F1C10"/>
    <w:rsid w:val="002F29D4"/>
    <w:rsid w:val="002F324E"/>
    <w:rsid w:val="002F670D"/>
    <w:rsid w:val="002F69F8"/>
    <w:rsid w:val="002F7B9F"/>
    <w:rsid w:val="003009E8"/>
    <w:rsid w:val="00300BCA"/>
    <w:rsid w:val="0030111D"/>
    <w:rsid w:val="00301370"/>
    <w:rsid w:val="00301B15"/>
    <w:rsid w:val="003022BE"/>
    <w:rsid w:val="00304363"/>
    <w:rsid w:val="0030442D"/>
    <w:rsid w:val="00304C68"/>
    <w:rsid w:val="003054B9"/>
    <w:rsid w:val="00305AED"/>
    <w:rsid w:val="00305F3A"/>
    <w:rsid w:val="0030676A"/>
    <w:rsid w:val="00307EDB"/>
    <w:rsid w:val="0031005C"/>
    <w:rsid w:val="00311181"/>
    <w:rsid w:val="003129B5"/>
    <w:rsid w:val="00315A74"/>
    <w:rsid w:val="00316F85"/>
    <w:rsid w:val="00317550"/>
    <w:rsid w:val="00317889"/>
    <w:rsid w:val="00317B91"/>
    <w:rsid w:val="00320D58"/>
    <w:rsid w:val="003213ED"/>
    <w:rsid w:val="00323971"/>
    <w:rsid w:val="00323CB0"/>
    <w:rsid w:val="00324480"/>
    <w:rsid w:val="00326756"/>
    <w:rsid w:val="00327712"/>
    <w:rsid w:val="00327F52"/>
    <w:rsid w:val="00331ADF"/>
    <w:rsid w:val="00331BCD"/>
    <w:rsid w:val="0033236A"/>
    <w:rsid w:val="0033329B"/>
    <w:rsid w:val="00333384"/>
    <w:rsid w:val="00333C32"/>
    <w:rsid w:val="0033405E"/>
    <w:rsid w:val="00334814"/>
    <w:rsid w:val="00334916"/>
    <w:rsid w:val="00335215"/>
    <w:rsid w:val="00336812"/>
    <w:rsid w:val="00337ACC"/>
    <w:rsid w:val="00341EF3"/>
    <w:rsid w:val="0034244D"/>
    <w:rsid w:val="0034282B"/>
    <w:rsid w:val="00342A54"/>
    <w:rsid w:val="00342F1D"/>
    <w:rsid w:val="00346767"/>
    <w:rsid w:val="003467D1"/>
    <w:rsid w:val="00346F5D"/>
    <w:rsid w:val="00347482"/>
    <w:rsid w:val="00347AED"/>
    <w:rsid w:val="00347CD1"/>
    <w:rsid w:val="0035084D"/>
    <w:rsid w:val="00352155"/>
    <w:rsid w:val="00353BF7"/>
    <w:rsid w:val="003557C9"/>
    <w:rsid w:val="003565F4"/>
    <w:rsid w:val="003568DA"/>
    <w:rsid w:val="00361EC1"/>
    <w:rsid w:val="00363090"/>
    <w:rsid w:val="00365194"/>
    <w:rsid w:val="003658F3"/>
    <w:rsid w:val="003678B7"/>
    <w:rsid w:val="00367D66"/>
    <w:rsid w:val="0037047A"/>
    <w:rsid w:val="00370824"/>
    <w:rsid w:val="00371DEF"/>
    <w:rsid w:val="00372223"/>
    <w:rsid w:val="003747B4"/>
    <w:rsid w:val="003759E1"/>
    <w:rsid w:val="003812C1"/>
    <w:rsid w:val="00382066"/>
    <w:rsid w:val="0038216F"/>
    <w:rsid w:val="003835B5"/>
    <w:rsid w:val="00383E4F"/>
    <w:rsid w:val="003840F3"/>
    <w:rsid w:val="0038428B"/>
    <w:rsid w:val="00384C11"/>
    <w:rsid w:val="00385721"/>
    <w:rsid w:val="00386A8F"/>
    <w:rsid w:val="00387D83"/>
    <w:rsid w:val="00391903"/>
    <w:rsid w:val="003932AF"/>
    <w:rsid w:val="00393E27"/>
    <w:rsid w:val="0039492B"/>
    <w:rsid w:val="00396639"/>
    <w:rsid w:val="003A0575"/>
    <w:rsid w:val="003A2B1E"/>
    <w:rsid w:val="003A43A8"/>
    <w:rsid w:val="003A4830"/>
    <w:rsid w:val="003A5B41"/>
    <w:rsid w:val="003A6F1D"/>
    <w:rsid w:val="003B0332"/>
    <w:rsid w:val="003B0A68"/>
    <w:rsid w:val="003B14A6"/>
    <w:rsid w:val="003B2D5F"/>
    <w:rsid w:val="003B2D63"/>
    <w:rsid w:val="003B3840"/>
    <w:rsid w:val="003B54EF"/>
    <w:rsid w:val="003B5676"/>
    <w:rsid w:val="003B63C4"/>
    <w:rsid w:val="003B6B86"/>
    <w:rsid w:val="003C0C04"/>
    <w:rsid w:val="003C221B"/>
    <w:rsid w:val="003C2A87"/>
    <w:rsid w:val="003C3E1C"/>
    <w:rsid w:val="003C414B"/>
    <w:rsid w:val="003C49BD"/>
    <w:rsid w:val="003C4B87"/>
    <w:rsid w:val="003C4D15"/>
    <w:rsid w:val="003C4F5F"/>
    <w:rsid w:val="003C69C0"/>
    <w:rsid w:val="003C6CB5"/>
    <w:rsid w:val="003C6F43"/>
    <w:rsid w:val="003C73D1"/>
    <w:rsid w:val="003D0558"/>
    <w:rsid w:val="003D0671"/>
    <w:rsid w:val="003D125B"/>
    <w:rsid w:val="003D128E"/>
    <w:rsid w:val="003D129A"/>
    <w:rsid w:val="003D51EA"/>
    <w:rsid w:val="003D6570"/>
    <w:rsid w:val="003D6EFE"/>
    <w:rsid w:val="003D7E0B"/>
    <w:rsid w:val="003E04EB"/>
    <w:rsid w:val="003E05E3"/>
    <w:rsid w:val="003E0B4C"/>
    <w:rsid w:val="003E15EC"/>
    <w:rsid w:val="003E213F"/>
    <w:rsid w:val="003E2B77"/>
    <w:rsid w:val="003E4966"/>
    <w:rsid w:val="003E507A"/>
    <w:rsid w:val="003E5DD0"/>
    <w:rsid w:val="003E5E64"/>
    <w:rsid w:val="003E6ED7"/>
    <w:rsid w:val="003F0932"/>
    <w:rsid w:val="003F0A4B"/>
    <w:rsid w:val="003F0A82"/>
    <w:rsid w:val="003F1579"/>
    <w:rsid w:val="003F2B3C"/>
    <w:rsid w:val="003F2D89"/>
    <w:rsid w:val="003F44DA"/>
    <w:rsid w:val="003F4FB1"/>
    <w:rsid w:val="003F686B"/>
    <w:rsid w:val="0040123E"/>
    <w:rsid w:val="0040363C"/>
    <w:rsid w:val="00403C7F"/>
    <w:rsid w:val="0040454E"/>
    <w:rsid w:val="00405161"/>
    <w:rsid w:val="004053D9"/>
    <w:rsid w:val="00406694"/>
    <w:rsid w:val="0040704E"/>
    <w:rsid w:val="00407A03"/>
    <w:rsid w:val="00410451"/>
    <w:rsid w:val="00410DDD"/>
    <w:rsid w:val="004113B9"/>
    <w:rsid w:val="004118C3"/>
    <w:rsid w:val="0041348E"/>
    <w:rsid w:val="00414733"/>
    <w:rsid w:val="00414797"/>
    <w:rsid w:val="004147BB"/>
    <w:rsid w:val="00415E76"/>
    <w:rsid w:val="00415F4A"/>
    <w:rsid w:val="0041691C"/>
    <w:rsid w:val="00416AFC"/>
    <w:rsid w:val="00417C04"/>
    <w:rsid w:val="0042036B"/>
    <w:rsid w:val="00420A6E"/>
    <w:rsid w:val="00421FA5"/>
    <w:rsid w:val="0042310C"/>
    <w:rsid w:val="004232E0"/>
    <w:rsid w:val="0042583B"/>
    <w:rsid w:val="00427E0F"/>
    <w:rsid w:val="00430F9C"/>
    <w:rsid w:val="004326EE"/>
    <w:rsid w:val="004328CE"/>
    <w:rsid w:val="00433221"/>
    <w:rsid w:val="00433449"/>
    <w:rsid w:val="00433B8D"/>
    <w:rsid w:val="004344F1"/>
    <w:rsid w:val="00434A97"/>
    <w:rsid w:val="004358B2"/>
    <w:rsid w:val="0043633D"/>
    <w:rsid w:val="0043656A"/>
    <w:rsid w:val="0044314B"/>
    <w:rsid w:val="004441CE"/>
    <w:rsid w:val="00444713"/>
    <w:rsid w:val="0044626F"/>
    <w:rsid w:val="00446732"/>
    <w:rsid w:val="00446FA4"/>
    <w:rsid w:val="00450018"/>
    <w:rsid w:val="00450318"/>
    <w:rsid w:val="00451169"/>
    <w:rsid w:val="00451D42"/>
    <w:rsid w:val="00455193"/>
    <w:rsid w:val="00456043"/>
    <w:rsid w:val="00456121"/>
    <w:rsid w:val="0045693A"/>
    <w:rsid w:val="00456BE7"/>
    <w:rsid w:val="00461540"/>
    <w:rsid w:val="00461C39"/>
    <w:rsid w:val="0046290C"/>
    <w:rsid w:val="00462C75"/>
    <w:rsid w:val="00463AFF"/>
    <w:rsid w:val="0046470C"/>
    <w:rsid w:val="0046610F"/>
    <w:rsid w:val="004703D3"/>
    <w:rsid w:val="0047110E"/>
    <w:rsid w:val="00472838"/>
    <w:rsid w:val="00477592"/>
    <w:rsid w:val="00477A8C"/>
    <w:rsid w:val="00480197"/>
    <w:rsid w:val="004802AC"/>
    <w:rsid w:val="0048275F"/>
    <w:rsid w:val="0048361E"/>
    <w:rsid w:val="00486478"/>
    <w:rsid w:val="00487B19"/>
    <w:rsid w:val="004901CF"/>
    <w:rsid w:val="00490B50"/>
    <w:rsid w:val="00490F76"/>
    <w:rsid w:val="00492CA7"/>
    <w:rsid w:val="00492F0F"/>
    <w:rsid w:val="00493239"/>
    <w:rsid w:val="00493BAF"/>
    <w:rsid w:val="00493EB5"/>
    <w:rsid w:val="004947BC"/>
    <w:rsid w:val="00496344"/>
    <w:rsid w:val="004970AE"/>
    <w:rsid w:val="004970E4"/>
    <w:rsid w:val="004A0930"/>
    <w:rsid w:val="004A0D41"/>
    <w:rsid w:val="004A1B5A"/>
    <w:rsid w:val="004A5325"/>
    <w:rsid w:val="004A5D11"/>
    <w:rsid w:val="004A61F8"/>
    <w:rsid w:val="004A6DA1"/>
    <w:rsid w:val="004B03BE"/>
    <w:rsid w:val="004B2493"/>
    <w:rsid w:val="004B319E"/>
    <w:rsid w:val="004B5071"/>
    <w:rsid w:val="004B5EAB"/>
    <w:rsid w:val="004B759C"/>
    <w:rsid w:val="004B781E"/>
    <w:rsid w:val="004B798B"/>
    <w:rsid w:val="004C15AE"/>
    <w:rsid w:val="004C1E3B"/>
    <w:rsid w:val="004C3266"/>
    <w:rsid w:val="004C49ED"/>
    <w:rsid w:val="004C5D3D"/>
    <w:rsid w:val="004C79BF"/>
    <w:rsid w:val="004D0D19"/>
    <w:rsid w:val="004D109E"/>
    <w:rsid w:val="004D15B8"/>
    <w:rsid w:val="004D18CE"/>
    <w:rsid w:val="004D4198"/>
    <w:rsid w:val="004D4FE3"/>
    <w:rsid w:val="004D68A9"/>
    <w:rsid w:val="004D7B1C"/>
    <w:rsid w:val="004E0D14"/>
    <w:rsid w:val="004E0F53"/>
    <w:rsid w:val="004E14DA"/>
    <w:rsid w:val="004E24BC"/>
    <w:rsid w:val="004E2973"/>
    <w:rsid w:val="004E358E"/>
    <w:rsid w:val="004E3CBE"/>
    <w:rsid w:val="004E43F6"/>
    <w:rsid w:val="004E4831"/>
    <w:rsid w:val="004E52EA"/>
    <w:rsid w:val="004E7E36"/>
    <w:rsid w:val="004F036B"/>
    <w:rsid w:val="004F08FC"/>
    <w:rsid w:val="004F1EC9"/>
    <w:rsid w:val="004F24DA"/>
    <w:rsid w:val="004F3AC6"/>
    <w:rsid w:val="004F5370"/>
    <w:rsid w:val="004F53BF"/>
    <w:rsid w:val="004F6A97"/>
    <w:rsid w:val="00500379"/>
    <w:rsid w:val="005008B0"/>
    <w:rsid w:val="00500B66"/>
    <w:rsid w:val="00501C43"/>
    <w:rsid w:val="00501CD9"/>
    <w:rsid w:val="00502F77"/>
    <w:rsid w:val="00505192"/>
    <w:rsid w:val="00505B93"/>
    <w:rsid w:val="00505F53"/>
    <w:rsid w:val="00506A5D"/>
    <w:rsid w:val="00506F97"/>
    <w:rsid w:val="005079F0"/>
    <w:rsid w:val="00512085"/>
    <w:rsid w:val="005122B9"/>
    <w:rsid w:val="00513C09"/>
    <w:rsid w:val="00513DD2"/>
    <w:rsid w:val="00515B69"/>
    <w:rsid w:val="005166CB"/>
    <w:rsid w:val="00516E8B"/>
    <w:rsid w:val="0052002B"/>
    <w:rsid w:val="00521FE4"/>
    <w:rsid w:val="00523569"/>
    <w:rsid w:val="00523702"/>
    <w:rsid w:val="005238B1"/>
    <w:rsid w:val="00523A8F"/>
    <w:rsid w:val="00523C7F"/>
    <w:rsid w:val="0052561D"/>
    <w:rsid w:val="0052708B"/>
    <w:rsid w:val="00530091"/>
    <w:rsid w:val="0053219C"/>
    <w:rsid w:val="00533B25"/>
    <w:rsid w:val="00533CE0"/>
    <w:rsid w:val="00533EB0"/>
    <w:rsid w:val="005342AF"/>
    <w:rsid w:val="00534D49"/>
    <w:rsid w:val="0053505E"/>
    <w:rsid w:val="00537B77"/>
    <w:rsid w:val="00541797"/>
    <w:rsid w:val="00542023"/>
    <w:rsid w:val="00542FAC"/>
    <w:rsid w:val="00543AA8"/>
    <w:rsid w:val="00545D16"/>
    <w:rsid w:val="00546BBC"/>
    <w:rsid w:val="00547293"/>
    <w:rsid w:val="00547461"/>
    <w:rsid w:val="005475E4"/>
    <w:rsid w:val="00553790"/>
    <w:rsid w:val="00553A6D"/>
    <w:rsid w:val="00554696"/>
    <w:rsid w:val="00555EBC"/>
    <w:rsid w:val="00556909"/>
    <w:rsid w:val="00561CD1"/>
    <w:rsid w:val="00562654"/>
    <w:rsid w:val="00563DEB"/>
    <w:rsid w:val="0056539C"/>
    <w:rsid w:val="00566261"/>
    <w:rsid w:val="00567F8F"/>
    <w:rsid w:val="005703EE"/>
    <w:rsid w:val="005707AE"/>
    <w:rsid w:val="00571C18"/>
    <w:rsid w:val="005726D5"/>
    <w:rsid w:val="00572A3D"/>
    <w:rsid w:val="00573142"/>
    <w:rsid w:val="00575CFC"/>
    <w:rsid w:val="00577803"/>
    <w:rsid w:val="00582902"/>
    <w:rsid w:val="00582A44"/>
    <w:rsid w:val="00582AB0"/>
    <w:rsid w:val="00583521"/>
    <w:rsid w:val="00583E5C"/>
    <w:rsid w:val="00584140"/>
    <w:rsid w:val="00584D36"/>
    <w:rsid w:val="00585A7F"/>
    <w:rsid w:val="00585D35"/>
    <w:rsid w:val="005872A7"/>
    <w:rsid w:val="00587B35"/>
    <w:rsid w:val="00592146"/>
    <w:rsid w:val="00593CE8"/>
    <w:rsid w:val="00594285"/>
    <w:rsid w:val="00594A68"/>
    <w:rsid w:val="00595D2A"/>
    <w:rsid w:val="00595FDC"/>
    <w:rsid w:val="00596B00"/>
    <w:rsid w:val="005970F3"/>
    <w:rsid w:val="005977A3"/>
    <w:rsid w:val="00597CB9"/>
    <w:rsid w:val="005A0026"/>
    <w:rsid w:val="005A0058"/>
    <w:rsid w:val="005A1A42"/>
    <w:rsid w:val="005A2C9D"/>
    <w:rsid w:val="005A4809"/>
    <w:rsid w:val="005A67E6"/>
    <w:rsid w:val="005A69E4"/>
    <w:rsid w:val="005A6C38"/>
    <w:rsid w:val="005A7D6B"/>
    <w:rsid w:val="005B0702"/>
    <w:rsid w:val="005B1C72"/>
    <w:rsid w:val="005B35CA"/>
    <w:rsid w:val="005B3A2D"/>
    <w:rsid w:val="005B3B3C"/>
    <w:rsid w:val="005B487B"/>
    <w:rsid w:val="005B4F88"/>
    <w:rsid w:val="005B69D2"/>
    <w:rsid w:val="005B69DE"/>
    <w:rsid w:val="005B6D41"/>
    <w:rsid w:val="005B785A"/>
    <w:rsid w:val="005B7D90"/>
    <w:rsid w:val="005B7ECA"/>
    <w:rsid w:val="005C060C"/>
    <w:rsid w:val="005C0D7C"/>
    <w:rsid w:val="005C1C20"/>
    <w:rsid w:val="005C353A"/>
    <w:rsid w:val="005C4082"/>
    <w:rsid w:val="005C4E11"/>
    <w:rsid w:val="005C6B94"/>
    <w:rsid w:val="005D1975"/>
    <w:rsid w:val="005D1B01"/>
    <w:rsid w:val="005D29C2"/>
    <w:rsid w:val="005D40FE"/>
    <w:rsid w:val="005D41C2"/>
    <w:rsid w:val="005D64D2"/>
    <w:rsid w:val="005D704B"/>
    <w:rsid w:val="005D7D61"/>
    <w:rsid w:val="005E113A"/>
    <w:rsid w:val="005E37FF"/>
    <w:rsid w:val="005E3CEB"/>
    <w:rsid w:val="005E42E0"/>
    <w:rsid w:val="005E507D"/>
    <w:rsid w:val="005E51FE"/>
    <w:rsid w:val="005E6A09"/>
    <w:rsid w:val="005E735D"/>
    <w:rsid w:val="005F1EE0"/>
    <w:rsid w:val="005F24C4"/>
    <w:rsid w:val="005F26CA"/>
    <w:rsid w:val="005F38F1"/>
    <w:rsid w:val="005F5B80"/>
    <w:rsid w:val="005F5EAB"/>
    <w:rsid w:val="005F6A3E"/>
    <w:rsid w:val="00600DE1"/>
    <w:rsid w:val="006017CE"/>
    <w:rsid w:val="006026EC"/>
    <w:rsid w:val="00602D9D"/>
    <w:rsid w:val="006030A3"/>
    <w:rsid w:val="006037B2"/>
    <w:rsid w:val="00603BE5"/>
    <w:rsid w:val="006049DD"/>
    <w:rsid w:val="00604DC9"/>
    <w:rsid w:val="0060588C"/>
    <w:rsid w:val="00607090"/>
    <w:rsid w:val="0060716B"/>
    <w:rsid w:val="0061048B"/>
    <w:rsid w:val="00611F85"/>
    <w:rsid w:val="00613915"/>
    <w:rsid w:val="006139C7"/>
    <w:rsid w:val="00613CEB"/>
    <w:rsid w:val="00613EC3"/>
    <w:rsid w:val="00616779"/>
    <w:rsid w:val="0061685E"/>
    <w:rsid w:val="006172F8"/>
    <w:rsid w:val="00617A8A"/>
    <w:rsid w:val="006200A6"/>
    <w:rsid w:val="00620EF1"/>
    <w:rsid w:val="0062173F"/>
    <w:rsid w:val="00622D53"/>
    <w:rsid w:val="0062414F"/>
    <w:rsid w:val="00624288"/>
    <w:rsid w:val="0062490A"/>
    <w:rsid w:val="00625D7D"/>
    <w:rsid w:val="006260A7"/>
    <w:rsid w:val="00630731"/>
    <w:rsid w:val="00630EDE"/>
    <w:rsid w:val="00631778"/>
    <w:rsid w:val="006318FC"/>
    <w:rsid w:val="00631A18"/>
    <w:rsid w:val="00632C56"/>
    <w:rsid w:val="006336FB"/>
    <w:rsid w:val="006343ED"/>
    <w:rsid w:val="006346E8"/>
    <w:rsid w:val="0064110A"/>
    <w:rsid w:val="00641565"/>
    <w:rsid w:val="006419FC"/>
    <w:rsid w:val="00641F8F"/>
    <w:rsid w:val="00642F77"/>
    <w:rsid w:val="00642FA1"/>
    <w:rsid w:val="00643033"/>
    <w:rsid w:val="00643452"/>
    <w:rsid w:val="00644506"/>
    <w:rsid w:val="00644589"/>
    <w:rsid w:val="006473F4"/>
    <w:rsid w:val="006511B6"/>
    <w:rsid w:val="006516FA"/>
    <w:rsid w:val="00652584"/>
    <w:rsid w:val="006530F5"/>
    <w:rsid w:val="00655E50"/>
    <w:rsid w:val="00655FC6"/>
    <w:rsid w:val="00656B45"/>
    <w:rsid w:val="00660086"/>
    <w:rsid w:val="006601FA"/>
    <w:rsid w:val="0066126D"/>
    <w:rsid w:val="00661DD5"/>
    <w:rsid w:val="00663C2B"/>
    <w:rsid w:val="0066408E"/>
    <w:rsid w:val="00665979"/>
    <w:rsid w:val="0067184A"/>
    <w:rsid w:val="00672775"/>
    <w:rsid w:val="006739B1"/>
    <w:rsid w:val="00674CB6"/>
    <w:rsid w:val="00675AA2"/>
    <w:rsid w:val="00676108"/>
    <w:rsid w:val="0067739B"/>
    <w:rsid w:val="00680520"/>
    <w:rsid w:val="006812CD"/>
    <w:rsid w:val="006815F7"/>
    <w:rsid w:val="006830E8"/>
    <w:rsid w:val="006831CB"/>
    <w:rsid w:val="00683624"/>
    <w:rsid w:val="006836FB"/>
    <w:rsid w:val="00686190"/>
    <w:rsid w:val="00687846"/>
    <w:rsid w:val="006879B9"/>
    <w:rsid w:val="00690247"/>
    <w:rsid w:val="006902BF"/>
    <w:rsid w:val="006905CC"/>
    <w:rsid w:val="0069148D"/>
    <w:rsid w:val="00691C98"/>
    <w:rsid w:val="00694B83"/>
    <w:rsid w:val="00696619"/>
    <w:rsid w:val="0069790F"/>
    <w:rsid w:val="006A01AA"/>
    <w:rsid w:val="006A4351"/>
    <w:rsid w:val="006A49FD"/>
    <w:rsid w:val="006A535E"/>
    <w:rsid w:val="006A668F"/>
    <w:rsid w:val="006A697E"/>
    <w:rsid w:val="006A6C6E"/>
    <w:rsid w:val="006B0492"/>
    <w:rsid w:val="006B13E2"/>
    <w:rsid w:val="006B13FA"/>
    <w:rsid w:val="006B18C7"/>
    <w:rsid w:val="006B3A6A"/>
    <w:rsid w:val="006B3A9D"/>
    <w:rsid w:val="006B5A22"/>
    <w:rsid w:val="006B5A8C"/>
    <w:rsid w:val="006B69DD"/>
    <w:rsid w:val="006B7400"/>
    <w:rsid w:val="006C0BBF"/>
    <w:rsid w:val="006C33F4"/>
    <w:rsid w:val="006C4C56"/>
    <w:rsid w:val="006C577E"/>
    <w:rsid w:val="006D03C7"/>
    <w:rsid w:val="006D07D4"/>
    <w:rsid w:val="006D2755"/>
    <w:rsid w:val="006D3A23"/>
    <w:rsid w:val="006D41CF"/>
    <w:rsid w:val="006D47FD"/>
    <w:rsid w:val="006D4D42"/>
    <w:rsid w:val="006D5BA0"/>
    <w:rsid w:val="006D6318"/>
    <w:rsid w:val="006D6CA1"/>
    <w:rsid w:val="006D7D15"/>
    <w:rsid w:val="006E233D"/>
    <w:rsid w:val="006E2855"/>
    <w:rsid w:val="006E295D"/>
    <w:rsid w:val="006E2AC8"/>
    <w:rsid w:val="006E2E79"/>
    <w:rsid w:val="006E3F5F"/>
    <w:rsid w:val="006E4117"/>
    <w:rsid w:val="006E499C"/>
    <w:rsid w:val="006E4AFD"/>
    <w:rsid w:val="006E5135"/>
    <w:rsid w:val="006E59AA"/>
    <w:rsid w:val="006E5D01"/>
    <w:rsid w:val="006F2CAA"/>
    <w:rsid w:val="006F308E"/>
    <w:rsid w:val="006F63FB"/>
    <w:rsid w:val="00700373"/>
    <w:rsid w:val="007043B1"/>
    <w:rsid w:val="00705293"/>
    <w:rsid w:val="0070692E"/>
    <w:rsid w:val="0070776A"/>
    <w:rsid w:val="00710FF0"/>
    <w:rsid w:val="00714199"/>
    <w:rsid w:val="007159AA"/>
    <w:rsid w:val="00717283"/>
    <w:rsid w:val="00717978"/>
    <w:rsid w:val="00717D44"/>
    <w:rsid w:val="0072058C"/>
    <w:rsid w:val="00721AA1"/>
    <w:rsid w:val="00722317"/>
    <w:rsid w:val="00722471"/>
    <w:rsid w:val="00723091"/>
    <w:rsid w:val="007234C1"/>
    <w:rsid w:val="0072413B"/>
    <w:rsid w:val="0072712A"/>
    <w:rsid w:val="007271BC"/>
    <w:rsid w:val="007279B7"/>
    <w:rsid w:val="00727F53"/>
    <w:rsid w:val="00734682"/>
    <w:rsid w:val="00735A63"/>
    <w:rsid w:val="00735ABC"/>
    <w:rsid w:val="00735F45"/>
    <w:rsid w:val="00737819"/>
    <w:rsid w:val="00740535"/>
    <w:rsid w:val="0074138A"/>
    <w:rsid w:val="0074300A"/>
    <w:rsid w:val="0074554A"/>
    <w:rsid w:val="007464F2"/>
    <w:rsid w:val="00746F8E"/>
    <w:rsid w:val="007506CE"/>
    <w:rsid w:val="00750F07"/>
    <w:rsid w:val="007513F3"/>
    <w:rsid w:val="00751960"/>
    <w:rsid w:val="0075267C"/>
    <w:rsid w:val="0075284B"/>
    <w:rsid w:val="00754FE5"/>
    <w:rsid w:val="007563AF"/>
    <w:rsid w:val="007563F4"/>
    <w:rsid w:val="007564C1"/>
    <w:rsid w:val="0075708A"/>
    <w:rsid w:val="0075791D"/>
    <w:rsid w:val="0076136F"/>
    <w:rsid w:val="00761AD8"/>
    <w:rsid w:val="00761B93"/>
    <w:rsid w:val="00763014"/>
    <w:rsid w:val="0076382A"/>
    <w:rsid w:val="00765AD9"/>
    <w:rsid w:val="00766488"/>
    <w:rsid w:val="00766E7E"/>
    <w:rsid w:val="00771C30"/>
    <w:rsid w:val="007727ED"/>
    <w:rsid w:val="00773FE8"/>
    <w:rsid w:val="0077464B"/>
    <w:rsid w:val="007764D3"/>
    <w:rsid w:val="0077709E"/>
    <w:rsid w:val="00777866"/>
    <w:rsid w:val="00783812"/>
    <w:rsid w:val="00784F8E"/>
    <w:rsid w:val="00786C0A"/>
    <w:rsid w:val="007876F8"/>
    <w:rsid w:val="00791546"/>
    <w:rsid w:val="00791866"/>
    <w:rsid w:val="007944BB"/>
    <w:rsid w:val="00795476"/>
    <w:rsid w:val="00795BD3"/>
    <w:rsid w:val="0079795E"/>
    <w:rsid w:val="007A0AAA"/>
    <w:rsid w:val="007A1D55"/>
    <w:rsid w:val="007A2877"/>
    <w:rsid w:val="007A30CA"/>
    <w:rsid w:val="007A4AD0"/>
    <w:rsid w:val="007A7067"/>
    <w:rsid w:val="007A7331"/>
    <w:rsid w:val="007B072A"/>
    <w:rsid w:val="007B0FA2"/>
    <w:rsid w:val="007B24CC"/>
    <w:rsid w:val="007B2818"/>
    <w:rsid w:val="007B2BD5"/>
    <w:rsid w:val="007B3A41"/>
    <w:rsid w:val="007B40FC"/>
    <w:rsid w:val="007B41A4"/>
    <w:rsid w:val="007B42C4"/>
    <w:rsid w:val="007B47CB"/>
    <w:rsid w:val="007B4810"/>
    <w:rsid w:val="007B49CA"/>
    <w:rsid w:val="007B63F1"/>
    <w:rsid w:val="007B66F5"/>
    <w:rsid w:val="007B6A51"/>
    <w:rsid w:val="007B761D"/>
    <w:rsid w:val="007B7ECE"/>
    <w:rsid w:val="007C0D3F"/>
    <w:rsid w:val="007C13D0"/>
    <w:rsid w:val="007C1F50"/>
    <w:rsid w:val="007C228D"/>
    <w:rsid w:val="007C5D0B"/>
    <w:rsid w:val="007C68DF"/>
    <w:rsid w:val="007D08C0"/>
    <w:rsid w:val="007D0DC9"/>
    <w:rsid w:val="007D2CAD"/>
    <w:rsid w:val="007D35E3"/>
    <w:rsid w:val="007D4667"/>
    <w:rsid w:val="007D5036"/>
    <w:rsid w:val="007D6662"/>
    <w:rsid w:val="007D6CE6"/>
    <w:rsid w:val="007E1BD0"/>
    <w:rsid w:val="007E2E24"/>
    <w:rsid w:val="007E4925"/>
    <w:rsid w:val="007E5337"/>
    <w:rsid w:val="007E5AED"/>
    <w:rsid w:val="007E6BB3"/>
    <w:rsid w:val="007E7AAA"/>
    <w:rsid w:val="007F050A"/>
    <w:rsid w:val="007F173E"/>
    <w:rsid w:val="007F1948"/>
    <w:rsid w:val="007F259A"/>
    <w:rsid w:val="007F2783"/>
    <w:rsid w:val="007F7927"/>
    <w:rsid w:val="008007E2"/>
    <w:rsid w:val="00800B0F"/>
    <w:rsid w:val="0080177D"/>
    <w:rsid w:val="00801B22"/>
    <w:rsid w:val="00802E3F"/>
    <w:rsid w:val="008039D1"/>
    <w:rsid w:val="00803C65"/>
    <w:rsid w:val="00803DD4"/>
    <w:rsid w:val="00804448"/>
    <w:rsid w:val="00804FFD"/>
    <w:rsid w:val="0080543E"/>
    <w:rsid w:val="008056B3"/>
    <w:rsid w:val="008060FD"/>
    <w:rsid w:val="00806721"/>
    <w:rsid w:val="00806C64"/>
    <w:rsid w:val="0080737F"/>
    <w:rsid w:val="00807826"/>
    <w:rsid w:val="00810AFD"/>
    <w:rsid w:val="0081153C"/>
    <w:rsid w:val="00811741"/>
    <w:rsid w:val="0081175C"/>
    <w:rsid w:val="00811CC5"/>
    <w:rsid w:val="008135DD"/>
    <w:rsid w:val="00813E5E"/>
    <w:rsid w:val="008160F5"/>
    <w:rsid w:val="00817A7C"/>
    <w:rsid w:val="00820086"/>
    <w:rsid w:val="008200E6"/>
    <w:rsid w:val="00820621"/>
    <w:rsid w:val="008218C7"/>
    <w:rsid w:val="00824070"/>
    <w:rsid w:val="008246D7"/>
    <w:rsid w:val="008258BE"/>
    <w:rsid w:val="008264E0"/>
    <w:rsid w:val="00826C83"/>
    <w:rsid w:val="00827504"/>
    <w:rsid w:val="0083000A"/>
    <w:rsid w:val="008306D0"/>
    <w:rsid w:val="008320D3"/>
    <w:rsid w:val="00833032"/>
    <w:rsid w:val="00833B85"/>
    <w:rsid w:val="00836E52"/>
    <w:rsid w:val="00841384"/>
    <w:rsid w:val="00842221"/>
    <w:rsid w:val="008427C7"/>
    <w:rsid w:val="008432A1"/>
    <w:rsid w:val="00843FF4"/>
    <w:rsid w:val="008464A3"/>
    <w:rsid w:val="00851D9E"/>
    <w:rsid w:val="00851F4A"/>
    <w:rsid w:val="0085314B"/>
    <w:rsid w:val="008543CE"/>
    <w:rsid w:val="0085440A"/>
    <w:rsid w:val="0086078F"/>
    <w:rsid w:val="00860B9B"/>
    <w:rsid w:val="008616CF"/>
    <w:rsid w:val="00861FCF"/>
    <w:rsid w:val="008620BE"/>
    <w:rsid w:val="00862E9D"/>
    <w:rsid w:val="008656AE"/>
    <w:rsid w:val="00865896"/>
    <w:rsid w:val="00866300"/>
    <w:rsid w:val="0086640B"/>
    <w:rsid w:val="008672A9"/>
    <w:rsid w:val="00867B07"/>
    <w:rsid w:val="00867DCB"/>
    <w:rsid w:val="0087114C"/>
    <w:rsid w:val="008712A2"/>
    <w:rsid w:val="00872724"/>
    <w:rsid w:val="00872797"/>
    <w:rsid w:val="00872D4F"/>
    <w:rsid w:val="00873AA8"/>
    <w:rsid w:val="008745A0"/>
    <w:rsid w:val="0087574A"/>
    <w:rsid w:val="0088046F"/>
    <w:rsid w:val="0088181A"/>
    <w:rsid w:val="008819AD"/>
    <w:rsid w:val="0088218C"/>
    <w:rsid w:val="00883D2A"/>
    <w:rsid w:val="0088437E"/>
    <w:rsid w:val="00885F08"/>
    <w:rsid w:val="008864F7"/>
    <w:rsid w:val="00886882"/>
    <w:rsid w:val="008871E8"/>
    <w:rsid w:val="0089294C"/>
    <w:rsid w:val="0089361F"/>
    <w:rsid w:val="00894014"/>
    <w:rsid w:val="00895A5A"/>
    <w:rsid w:val="00895FA2"/>
    <w:rsid w:val="00896D30"/>
    <w:rsid w:val="008A135E"/>
    <w:rsid w:val="008A178E"/>
    <w:rsid w:val="008A18CD"/>
    <w:rsid w:val="008A34CA"/>
    <w:rsid w:val="008A4467"/>
    <w:rsid w:val="008A4FB7"/>
    <w:rsid w:val="008A70A1"/>
    <w:rsid w:val="008A7FDC"/>
    <w:rsid w:val="008B3EE2"/>
    <w:rsid w:val="008B6187"/>
    <w:rsid w:val="008C2CE6"/>
    <w:rsid w:val="008C33BD"/>
    <w:rsid w:val="008C4007"/>
    <w:rsid w:val="008C4EA4"/>
    <w:rsid w:val="008C4FD4"/>
    <w:rsid w:val="008C5F66"/>
    <w:rsid w:val="008C6330"/>
    <w:rsid w:val="008C6C70"/>
    <w:rsid w:val="008C751F"/>
    <w:rsid w:val="008D0599"/>
    <w:rsid w:val="008D2C75"/>
    <w:rsid w:val="008D2CAB"/>
    <w:rsid w:val="008D3FB6"/>
    <w:rsid w:val="008D4F02"/>
    <w:rsid w:val="008D5840"/>
    <w:rsid w:val="008D68E8"/>
    <w:rsid w:val="008D6F75"/>
    <w:rsid w:val="008D73D5"/>
    <w:rsid w:val="008D7498"/>
    <w:rsid w:val="008D7F54"/>
    <w:rsid w:val="008E05AF"/>
    <w:rsid w:val="008E05C6"/>
    <w:rsid w:val="008E0B36"/>
    <w:rsid w:val="008E1A3A"/>
    <w:rsid w:val="008E2DF5"/>
    <w:rsid w:val="008E300F"/>
    <w:rsid w:val="008E4949"/>
    <w:rsid w:val="008E4BEA"/>
    <w:rsid w:val="008E7547"/>
    <w:rsid w:val="008F2408"/>
    <w:rsid w:val="008F5817"/>
    <w:rsid w:val="00900EEB"/>
    <w:rsid w:val="00901BFA"/>
    <w:rsid w:val="009040FF"/>
    <w:rsid w:val="00904221"/>
    <w:rsid w:val="00904AB8"/>
    <w:rsid w:val="00906952"/>
    <w:rsid w:val="009078C4"/>
    <w:rsid w:val="00907A42"/>
    <w:rsid w:val="0091085B"/>
    <w:rsid w:val="00910B0E"/>
    <w:rsid w:val="0091120C"/>
    <w:rsid w:val="009113F4"/>
    <w:rsid w:val="00913523"/>
    <w:rsid w:val="0091360F"/>
    <w:rsid w:val="00913B37"/>
    <w:rsid w:val="00914D30"/>
    <w:rsid w:val="00917346"/>
    <w:rsid w:val="00917CFC"/>
    <w:rsid w:val="00921B0C"/>
    <w:rsid w:val="00922325"/>
    <w:rsid w:val="009224C1"/>
    <w:rsid w:val="0092326F"/>
    <w:rsid w:val="00925CB4"/>
    <w:rsid w:val="00927382"/>
    <w:rsid w:val="00930435"/>
    <w:rsid w:val="00931184"/>
    <w:rsid w:val="00932516"/>
    <w:rsid w:val="00932B46"/>
    <w:rsid w:val="00933B07"/>
    <w:rsid w:val="00934BCC"/>
    <w:rsid w:val="00936798"/>
    <w:rsid w:val="00941414"/>
    <w:rsid w:val="00941418"/>
    <w:rsid w:val="00941C50"/>
    <w:rsid w:val="00941D99"/>
    <w:rsid w:val="00943BB2"/>
    <w:rsid w:val="00944D26"/>
    <w:rsid w:val="0094639C"/>
    <w:rsid w:val="009500E1"/>
    <w:rsid w:val="009521BE"/>
    <w:rsid w:val="00953806"/>
    <w:rsid w:val="00953869"/>
    <w:rsid w:val="00954356"/>
    <w:rsid w:val="009546DB"/>
    <w:rsid w:val="009602BD"/>
    <w:rsid w:val="0096056C"/>
    <w:rsid w:val="0096067E"/>
    <w:rsid w:val="00960A90"/>
    <w:rsid w:val="00961155"/>
    <w:rsid w:val="0096167C"/>
    <w:rsid w:val="00961EF6"/>
    <w:rsid w:val="009629AE"/>
    <w:rsid w:val="0096371B"/>
    <w:rsid w:val="00964192"/>
    <w:rsid w:val="00964F2E"/>
    <w:rsid w:val="009655E0"/>
    <w:rsid w:val="00966216"/>
    <w:rsid w:val="00966ABA"/>
    <w:rsid w:val="00967A0A"/>
    <w:rsid w:val="00967BBF"/>
    <w:rsid w:val="009701CF"/>
    <w:rsid w:val="00970CBA"/>
    <w:rsid w:val="00970ED0"/>
    <w:rsid w:val="009710C9"/>
    <w:rsid w:val="0097237B"/>
    <w:rsid w:val="00972BD2"/>
    <w:rsid w:val="00972BE5"/>
    <w:rsid w:val="00973300"/>
    <w:rsid w:val="00974076"/>
    <w:rsid w:val="00975273"/>
    <w:rsid w:val="009764A8"/>
    <w:rsid w:val="009773F9"/>
    <w:rsid w:val="00977654"/>
    <w:rsid w:val="00980059"/>
    <w:rsid w:val="00983224"/>
    <w:rsid w:val="00983B46"/>
    <w:rsid w:val="0099247C"/>
    <w:rsid w:val="00992502"/>
    <w:rsid w:val="0099256A"/>
    <w:rsid w:val="00992E6E"/>
    <w:rsid w:val="00993A55"/>
    <w:rsid w:val="00993AFD"/>
    <w:rsid w:val="00995474"/>
    <w:rsid w:val="00996C01"/>
    <w:rsid w:val="009A0874"/>
    <w:rsid w:val="009A126E"/>
    <w:rsid w:val="009A1EEA"/>
    <w:rsid w:val="009A2628"/>
    <w:rsid w:val="009A2D75"/>
    <w:rsid w:val="009A5B55"/>
    <w:rsid w:val="009A69F0"/>
    <w:rsid w:val="009B0089"/>
    <w:rsid w:val="009B1020"/>
    <w:rsid w:val="009B346D"/>
    <w:rsid w:val="009B34C5"/>
    <w:rsid w:val="009B3B9E"/>
    <w:rsid w:val="009B42E4"/>
    <w:rsid w:val="009B4DD8"/>
    <w:rsid w:val="009B6358"/>
    <w:rsid w:val="009C1BB7"/>
    <w:rsid w:val="009C29E6"/>
    <w:rsid w:val="009C439F"/>
    <w:rsid w:val="009C4820"/>
    <w:rsid w:val="009C52D0"/>
    <w:rsid w:val="009C5558"/>
    <w:rsid w:val="009C7EE7"/>
    <w:rsid w:val="009D07C4"/>
    <w:rsid w:val="009D0E05"/>
    <w:rsid w:val="009D1DF9"/>
    <w:rsid w:val="009D7243"/>
    <w:rsid w:val="009D744F"/>
    <w:rsid w:val="009E040F"/>
    <w:rsid w:val="009E0A3B"/>
    <w:rsid w:val="009E14B7"/>
    <w:rsid w:val="009E41C5"/>
    <w:rsid w:val="009E476E"/>
    <w:rsid w:val="009E5A77"/>
    <w:rsid w:val="009E6B5D"/>
    <w:rsid w:val="009E6C20"/>
    <w:rsid w:val="009F1B41"/>
    <w:rsid w:val="009F2809"/>
    <w:rsid w:val="009F2CE0"/>
    <w:rsid w:val="009F35B9"/>
    <w:rsid w:val="009F42AB"/>
    <w:rsid w:val="00A002EE"/>
    <w:rsid w:val="00A013C7"/>
    <w:rsid w:val="00A01EAF"/>
    <w:rsid w:val="00A02429"/>
    <w:rsid w:val="00A02818"/>
    <w:rsid w:val="00A041E4"/>
    <w:rsid w:val="00A0454C"/>
    <w:rsid w:val="00A06258"/>
    <w:rsid w:val="00A0669A"/>
    <w:rsid w:val="00A07418"/>
    <w:rsid w:val="00A07B7B"/>
    <w:rsid w:val="00A115DE"/>
    <w:rsid w:val="00A11810"/>
    <w:rsid w:val="00A1182A"/>
    <w:rsid w:val="00A14DC5"/>
    <w:rsid w:val="00A15B73"/>
    <w:rsid w:val="00A167AC"/>
    <w:rsid w:val="00A16988"/>
    <w:rsid w:val="00A16D03"/>
    <w:rsid w:val="00A16FD2"/>
    <w:rsid w:val="00A17507"/>
    <w:rsid w:val="00A17770"/>
    <w:rsid w:val="00A21DB1"/>
    <w:rsid w:val="00A25564"/>
    <w:rsid w:val="00A25D11"/>
    <w:rsid w:val="00A2662E"/>
    <w:rsid w:val="00A27CAA"/>
    <w:rsid w:val="00A30964"/>
    <w:rsid w:val="00A30F59"/>
    <w:rsid w:val="00A31128"/>
    <w:rsid w:val="00A321D9"/>
    <w:rsid w:val="00A32376"/>
    <w:rsid w:val="00A32953"/>
    <w:rsid w:val="00A336C9"/>
    <w:rsid w:val="00A338CD"/>
    <w:rsid w:val="00A347EB"/>
    <w:rsid w:val="00A34C61"/>
    <w:rsid w:val="00A36CEC"/>
    <w:rsid w:val="00A374E9"/>
    <w:rsid w:val="00A40073"/>
    <w:rsid w:val="00A41540"/>
    <w:rsid w:val="00A415A0"/>
    <w:rsid w:val="00A419A3"/>
    <w:rsid w:val="00A43DFC"/>
    <w:rsid w:val="00A43EFE"/>
    <w:rsid w:val="00A45FD9"/>
    <w:rsid w:val="00A46DF0"/>
    <w:rsid w:val="00A47B02"/>
    <w:rsid w:val="00A50E4D"/>
    <w:rsid w:val="00A5108A"/>
    <w:rsid w:val="00A51357"/>
    <w:rsid w:val="00A514FD"/>
    <w:rsid w:val="00A516FC"/>
    <w:rsid w:val="00A52A80"/>
    <w:rsid w:val="00A545BA"/>
    <w:rsid w:val="00A5617D"/>
    <w:rsid w:val="00A57935"/>
    <w:rsid w:val="00A60E09"/>
    <w:rsid w:val="00A61155"/>
    <w:rsid w:val="00A63B2C"/>
    <w:rsid w:val="00A645C8"/>
    <w:rsid w:val="00A6471D"/>
    <w:rsid w:val="00A6581D"/>
    <w:rsid w:val="00A659D0"/>
    <w:rsid w:val="00A663FE"/>
    <w:rsid w:val="00A66515"/>
    <w:rsid w:val="00A66791"/>
    <w:rsid w:val="00A67612"/>
    <w:rsid w:val="00A678FF"/>
    <w:rsid w:val="00A70D54"/>
    <w:rsid w:val="00A71250"/>
    <w:rsid w:val="00A733AA"/>
    <w:rsid w:val="00A7396E"/>
    <w:rsid w:val="00A73CFB"/>
    <w:rsid w:val="00A7429D"/>
    <w:rsid w:val="00A754F5"/>
    <w:rsid w:val="00A7584C"/>
    <w:rsid w:val="00A75996"/>
    <w:rsid w:val="00A75F0B"/>
    <w:rsid w:val="00A77CA9"/>
    <w:rsid w:val="00A805B4"/>
    <w:rsid w:val="00A80926"/>
    <w:rsid w:val="00A8176C"/>
    <w:rsid w:val="00A83B36"/>
    <w:rsid w:val="00A84833"/>
    <w:rsid w:val="00A85FB6"/>
    <w:rsid w:val="00A86932"/>
    <w:rsid w:val="00A86D00"/>
    <w:rsid w:val="00A8758D"/>
    <w:rsid w:val="00A87E43"/>
    <w:rsid w:val="00A93AD2"/>
    <w:rsid w:val="00A94B8B"/>
    <w:rsid w:val="00A94E18"/>
    <w:rsid w:val="00A95AEA"/>
    <w:rsid w:val="00AA118A"/>
    <w:rsid w:val="00AA1F2B"/>
    <w:rsid w:val="00AA34D1"/>
    <w:rsid w:val="00AA6D22"/>
    <w:rsid w:val="00AA7F14"/>
    <w:rsid w:val="00AB06AC"/>
    <w:rsid w:val="00AB3A16"/>
    <w:rsid w:val="00AB4568"/>
    <w:rsid w:val="00AB4842"/>
    <w:rsid w:val="00AB5D5F"/>
    <w:rsid w:val="00AB5D87"/>
    <w:rsid w:val="00AB6227"/>
    <w:rsid w:val="00AB6788"/>
    <w:rsid w:val="00AB6C5D"/>
    <w:rsid w:val="00AC0078"/>
    <w:rsid w:val="00AC0A95"/>
    <w:rsid w:val="00AC0F79"/>
    <w:rsid w:val="00AC333C"/>
    <w:rsid w:val="00AC34DF"/>
    <w:rsid w:val="00AC480F"/>
    <w:rsid w:val="00AC49F7"/>
    <w:rsid w:val="00AC4DA2"/>
    <w:rsid w:val="00AC5FBE"/>
    <w:rsid w:val="00AC6DAB"/>
    <w:rsid w:val="00AD124A"/>
    <w:rsid w:val="00AD2C3C"/>
    <w:rsid w:val="00AD6334"/>
    <w:rsid w:val="00AD767E"/>
    <w:rsid w:val="00AD7FEF"/>
    <w:rsid w:val="00AE0464"/>
    <w:rsid w:val="00AE05D7"/>
    <w:rsid w:val="00AE1F6F"/>
    <w:rsid w:val="00AE2065"/>
    <w:rsid w:val="00AE3703"/>
    <w:rsid w:val="00AE420B"/>
    <w:rsid w:val="00AE51B0"/>
    <w:rsid w:val="00AE7BFF"/>
    <w:rsid w:val="00AF070A"/>
    <w:rsid w:val="00AF0FBB"/>
    <w:rsid w:val="00AF13CF"/>
    <w:rsid w:val="00AF24CE"/>
    <w:rsid w:val="00AF5754"/>
    <w:rsid w:val="00AF5EF4"/>
    <w:rsid w:val="00AF6CF0"/>
    <w:rsid w:val="00AF6D28"/>
    <w:rsid w:val="00B02C6B"/>
    <w:rsid w:val="00B04660"/>
    <w:rsid w:val="00B06DE5"/>
    <w:rsid w:val="00B06E18"/>
    <w:rsid w:val="00B11050"/>
    <w:rsid w:val="00B11615"/>
    <w:rsid w:val="00B11A63"/>
    <w:rsid w:val="00B124CD"/>
    <w:rsid w:val="00B13AB6"/>
    <w:rsid w:val="00B164AB"/>
    <w:rsid w:val="00B176D4"/>
    <w:rsid w:val="00B21321"/>
    <w:rsid w:val="00B2218E"/>
    <w:rsid w:val="00B22C10"/>
    <w:rsid w:val="00B237EE"/>
    <w:rsid w:val="00B23CF8"/>
    <w:rsid w:val="00B24935"/>
    <w:rsid w:val="00B25727"/>
    <w:rsid w:val="00B30925"/>
    <w:rsid w:val="00B3120C"/>
    <w:rsid w:val="00B31D90"/>
    <w:rsid w:val="00B31F00"/>
    <w:rsid w:val="00B3227C"/>
    <w:rsid w:val="00B32454"/>
    <w:rsid w:val="00B32721"/>
    <w:rsid w:val="00B32ED6"/>
    <w:rsid w:val="00B3346B"/>
    <w:rsid w:val="00B36E45"/>
    <w:rsid w:val="00B3737E"/>
    <w:rsid w:val="00B37B9F"/>
    <w:rsid w:val="00B4099E"/>
    <w:rsid w:val="00B40B63"/>
    <w:rsid w:val="00B420FF"/>
    <w:rsid w:val="00B42B11"/>
    <w:rsid w:val="00B43E01"/>
    <w:rsid w:val="00B446A2"/>
    <w:rsid w:val="00B44E07"/>
    <w:rsid w:val="00B450FF"/>
    <w:rsid w:val="00B45EE9"/>
    <w:rsid w:val="00B46929"/>
    <w:rsid w:val="00B46A29"/>
    <w:rsid w:val="00B4767C"/>
    <w:rsid w:val="00B476AD"/>
    <w:rsid w:val="00B5108F"/>
    <w:rsid w:val="00B510B9"/>
    <w:rsid w:val="00B51430"/>
    <w:rsid w:val="00B51D5A"/>
    <w:rsid w:val="00B52232"/>
    <w:rsid w:val="00B54C50"/>
    <w:rsid w:val="00B55032"/>
    <w:rsid w:val="00B5560F"/>
    <w:rsid w:val="00B57B48"/>
    <w:rsid w:val="00B60AD2"/>
    <w:rsid w:val="00B616F1"/>
    <w:rsid w:val="00B62EE1"/>
    <w:rsid w:val="00B64302"/>
    <w:rsid w:val="00B649D5"/>
    <w:rsid w:val="00B64B00"/>
    <w:rsid w:val="00B65DE3"/>
    <w:rsid w:val="00B66411"/>
    <w:rsid w:val="00B67037"/>
    <w:rsid w:val="00B674F0"/>
    <w:rsid w:val="00B675FC"/>
    <w:rsid w:val="00B7032B"/>
    <w:rsid w:val="00B72340"/>
    <w:rsid w:val="00B72A89"/>
    <w:rsid w:val="00B7491D"/>
    <w:rsid w:val="00B751D0"/>
    <w:rsid w:val="00B753F9"/>
    <w:rsid w:val="00B768AD"/>
    <w:rsid w:val="00B768E3"/>
    <w:rsid w:val="00B77C44"/>
    <w:rsid w:val="00B800FD"/>
    <w:rsid w:val="00B80615"/>
    <w:rsid w:val="00B810B7"/>
    <w:rsid w:val="00B866FC"/>
    <w:rsid w:val="00B872F0"/>
    <w:rsid w:val="00B87A60"/>
    <w:rsid w:val="00B87D23"/>
    <w:rsid w:val="00B91207"/>
    <w:rsid w:val="00B912AA"/>
    <w:rsid w:val="00B91787"/>
    <w:rsid w:val="00B923F5"/>
    <w:rsid w:val="00B92A96"/>
    <w:rsid w:val="00B932CA"/>
    <w:rsid w:val="00B939C2"/>
    <w:rsid w:val="00B94DD5"/>
    <w:rsid w:val="00B96FD3"/>
    <w:rsid w:val="00BA072F"/>
    <w:rsid w:val="00BA1BBF"/>
    <w:rsid w:val="00BA1F51"/>
    <w:rsid w:val="00BA1FE8"/>
    <w:rsid w:val="00BA2370"/>
    <w:rsid w:val="00BA23D4"/>
    <w:rsid w:val="00BA2DBB"/>
    <w:rsid w:val="00BA31D3"/>
    <w:rsid w:val="00BA37C7"/>
    <w:rsid w:val="00BA455E"/>
    <w:rsid w:val="00BA47A3"/>
    <w:rsid w:val="00BA57C8"/>
    <w:rsid w:val="00BA5984"/>
    <w:rsid w:val="00BA7E09"/>
    <w:rsid w:val="00BB049B"/>
    <w:rsid w:val="00BB07B3"/>
    <w:rsid w:val="00BB122B"/>
    <w:rsid w:val="00BB12EB"/>
    <w:rsid w:val="00BB2BAA"/>
    <w:rsid w:val="00BB2DCD"/>
    <w:rsid w:val="00BB3DCF"/>
    <w:rsid w:val="00BB4DDC"/>
    <w:rsid w:val="00BB677C"/>
    <w:rsid w:val="00BC0F99"/>
    <w:rsid w:val="00BC13A4"/>
    <w:rsid w:val="00BC1863"/>
    <w:rsid w:val="00BC1ADC"/>
    <w:rsid w:val="00BC1FE8"/>
    <w:rsid w:val="00BC4865"/>
    <w:rsid w:val="00BC648A"/>
    <w:rsid w:val="00BC785B"/>
    <w:rsid w:val="00BC7EA9"/>
    <w:rsid w:val="00BD214C"/>
    <w:rsid w:val="00BD7705"/>
    <w:rsid w:val="00BE1DD8"/>
    <w:rsid w:val="00BE253D"/>
    <w:rsid w:val="00BE2612"/>
    <w:rsid w:val="00BE31F1"/>
    <w:rsid w:val="00BE3BC3"/>
    <w:rsid w:val="00BE48C6"/>
    <w:rsid w:val="00BE4DD2"/>
    <w:rsid w:val="00BF265D"/>
    <w:rsid w:val="00BF2F4D"/>
    <w:rsid w:val="00BF53EC"/>
    <w:rsid w:val="00C0006D"/>
    <w:rsid w:val="00C00A31"/>
    <w:rsid w:val="00C01159"/>
    <w:rsid w:val="00C01EF9"/>
    <w:rsid w:val="00C02B6D"/>
    <w:rsid w:val="00C04D4E"/>
    <w:rsid w:val="00C05332"/>
    <w:rsid w:val="00C06345"/>
    <w:rsid w:val="00C063AE"/>
    <w:rsid w:val="00C06B9C"/>
    <w:rsid w:val="00C079BD"/>
    <w:rsid w:val="00C1013E"/>
    <w:rsid w:val="00C10345"/>
    <w:rsid w:val="00C10CE6"/>
    <w:rsid w:val="00C111CA"/>
    <w:rsid w:val="00C1481B"/>
    <w:rsid w:val="00C1540B"/>
    <w:rsid w:val="00C157A3"/>
    <w:rsid w:val="00C17391"/>
    <w:rsid w:val="00C20744"/>
    <w:rsid w:val="00C21931"/>
    <w:rsid w:val="00C222E8"/>
    <w:rsid w:val="00C22505"/>
    <w:rsid w:val="00C24B70"/>
    <w:rsid w:val="00C24DE4"/>
    <w:rsid w:val="00C3060B"/>
    <w:rsid w:val="00C30828"/>
    <w:rsid w:val="00C34F35"/>
    <w:rsid w:val="00C35946"/>
    <w:rsid w:val="00C36332"/>
    <w:rsid w:val="00C373A2"/>
    <w:rsid w:val="00C4068F"/>
    <w:rsid w:val="00C41735"/>
    <w:rsid w:val="00C4287D"/>
    <w:rsid w:val="00C42925"/>
    <w:rsid w:val="00C42E8B"/>
    <w:rsid w:val="00C445A5"/>
    <w:rsid w:val="00C4588C"/>
    <w:rsid w:val="00C45D21"/>
    <w:rsid w:val="00C46C31"/>
    <w:rsid w:val="00C47129"/>
    <w:rsid w:val="00C47ACA"/>
    <w:rsid w:val="00C51A67"/>
    <w:rsid w:val="00C52DD5"/>
    <w:rsid w:val="00C538F4"/>
    <w:rsid w:val="00C5686C"/>
    <w:rsid w:val="00C56F38"/>
    <w:rsid w:val="00C60C7F"/>
    <w:rsid w:val="00C62228"/>
    <w:rsid w:val="00C62696"/>
    <w:rsid w:val="00C62C82"/>
    <w:rsid w:val="00C64E78"/>
    <w:rsid w:val="00C6539B"/>
    <w:rsid w:val="00C65ECA"/>
    <w:rsid w:val="00C669C4"/>
    <w:rsid w:val="00C67776"/>
    <w:rsid w:val="00C67DC7"/>
    <w:rsid w:val="00C7038D"/>
    <w:rsid w:val="00C70632"/>
    <w:rsid w:val="00C70FE8"/>
    <w:rsid w:val="00C73D27"/>
    <w:rsid w:val="00C75674"/>
    <w:rsid w:val="00C80856"/>
    <w:rsid w:val="00C8105D"/>
    <w:rsid w:val="00C81549"/>
    <w:rsid w:val="00C8305D"/>
    <w:rsid w:val="00C83313"/>
    <w:rsid w:val="00C8436B"/>
    <w:rsid w:val="00C844B7"/>
    <w:rsid w:val="00C858F5"/>
    <w:rsid w:val="00C87FE2"/>
    <w:rsid w:val="00C9004C"/>
    <w:rsid w:val="00C91166"/>
    <w:rsid w:val="00C917FB"/>
    <w:rsid w:val="00C922D9"/>
    <w:rsid w:val="00C93183"/>
    <w:rsid w:val="00C957FD"/>
    <w:rsid w:val="00C974E8"/>
    <w:rsid w:val="00C976EF"/>
    <w:rsid w:val="00CA0002"/>
    <w:rsid w:val="00CA0996"/>
    <w:rsid w:val="00CA09AD"/>
    <w:rsid w:val="00CA10B6"/>
    <w:rsid w:val="00CA3953"/>
    <w:rsid w:val="00CA3CD2"/>
    <w:rsid w:val="00CA4116"/>
    <w:rsid w:val="00CA4EB7"/>
    <w:rsid w:val="00CB1594"/>
    <w:rsid w:val="00CB51BA"/>
    <w:rsid w:val="00CB528B"/>
    <w:rsid w:val="00CB5F4B"/>
    <w:rsid w:val="00CB6300"/>
    <w:rsid w:val="00CB6487"/>
    <w:rsid w:val="00CC0AA9"/>
    <w:rsid w:val="00CC1949"/>
    <w:rsid w:val="00CC25B1"/>
    <w:rsid w:val="00CC3F7F"/>
    <w:rsid w:val="00CC40BC"/>
    <w:rsid w:val="00CD01A5"/>
    <w:rsid w:val="00CD3D20"/>
    <w:rsid w:val="00CD45AD"/>
    <w:rsid w:val="00CD45DC"/>
    <w:rsid w:val="00CD4655"/>
    <w:rsid w:val="00CD47DD"/>
    <w:rsid w:val="00CD5328"/>
    <w:rsid w:val="00CD5906"/>
    <w:rsid w:val="00CD5F35"/>
    <w:rsid w:val="00CE0846"/>
    <w:rsid w:val="00CE1161"/>
    <w:rsid w:val="00CE148E"/>
    <w:rsid w:val="00CE2507"/>
    <w:rsid w:val="00CE4199"/>
    <w:rsid w:val="00CE529D"/>
    <w:rsid w:val="00CE5CFC"/>
    <w:rsid w:val="00CF146B"/>
    <w:rsid w:val="00CF5AC8"/>
    <w:rsid w:val="00D01D5F"/>
    <w:rsid w:val="00D03142"/>
    <w:rsid w:val="00D0408E"/>
    <w:rsid w:val="00D0429C"/>
    <w:rsid w:val="00D04F08"/>
    <w:rsid w:val="00D05D16"/>
    <w:rsid w:val="00D075C3"/>
    <w:rsid w:val="00D11FA2"/>
    <w:rsid w:val="00D12292"/>
    <w:rsid w:val="00D13463"/>
    <w:rsid w:val="00D13AAC"/>
    <w:rsid w:val="00D159BF"/>
    <w:rsid w:val="00D1740C"/>
    <w:rsid w:val="00D2088B"/>
    <w:rsid w:val="00D20908"/>
    <w:rsid w:val="00D226DD"/>
    <w:rsid w:val="00D22FA2"/>
    <w:rsid w:val="00D23032"/>
    <w:rsid w:val="00D24541"/>
    <w:rsid w:val="00D24BD3"/>
    <w:rsid w:val="00D24DB0"/>
    <w:rsid w:val="00D26E16"/>
    <w:rsid w:val="00D2753D"/>
    <w:rsid w:val="00D3295B"/>
    <w:rsid w:val="00D33CA5"/>
    <w:rsid w:val="00D35AA6"/>
    <w:rsid w:val="00D35DE7"/>
    <w:rsid w:val="00D368DB"/>
    <w:rsid w:val="00D36BE6"/>
    <w:rsid w:val="00D37787"/>
    <w:rsid w:val="00D37A3B"/>
    <w:rsid w:val="00D4142F"/>
    <w:rsid w:val="00D41B46"/>
    <w:rsid w:val="00D42548"/>
    <w:rsid w:val="00D43099"/>
    <w:rsid w:val="00D43467"/>
    <w:rsid w:val="00D44927"/>
    <w:rsid w:val="00D45501"/>
    <w:rsid w:val="00D45897"/>
    <w:rsid w:val="00D45A04"/>
    <w:rsid w:val="00D460B2"/>
    <w:rsid w:val="00D501F3"/>
    <w:rsid w:val="00D52981"/>
    <w:rsid w:val="00D52F42"/>
    <w:rsid w:val="00D537F7"/>
    <w:rsid w:val="00D559BE"/>
    <w:rsid w:val="00D55B8F"/>
    <w:rsid w:val="00D5609B"/>
    <w:rsid w:val="00D56561"/>
    <w:rsid w:val="00D5744F"/>
    <w:rsid w:val="00D61B3C"/>
    <w:rsid w:val="00D63D85"/>
    <w:rsid w:val="00D643C3"/>
    <w:rsid w:val="00D64D79"/>
    <w:rsid w:val="00D66015"/>
    <w:rsid w:val="00D6730A"/>
    <w:rsid w:val="00D67F69"/>
    <w:rsid w:val="00D70C03"/>
    <w:rsid w:val="00D71EC5"/>
    <w:rsid w:val="00D72A87"/>
    <w:rsid w:val="00D7306F"/>
    <w:rsid w:val="00D73547"/>
    <w:rsid w:val="00D76831"/>
    <w:rsid w:val="00D76D07"/>
    <w:rsid w:val="00D77AAC"/>
    <w:rsid w:val="00D8015F"/>
    <w:rsid w:val="00D80CA0"/>
    <w:rsid w:val="00D823E3"/>
    <w:rsid w:val="00D82FF8"/>
    <w:rsid w:val="00D85B09"/>
    <w:rsid w:val="00D90664"/>
    <w:rsid w:val="00D91985"/>
    <w:rsid w:val="00D9428F"/>
    <w:rsid w:val="00D97E85"/>
    <w:rsid w:val="00DA05D6"/>
    <w:rsid w:val="00DA123C"/>
    <w:rsid w:val="00DA3E16"/>
    <w:rsid w:val="00DA4D25"/>
    <w:rsid w:val="00DA4F3A"/>
    <w:rsid w:val="00DA575E"/>
    <w:rsid w:val="00DA7BBA"/>
    <w:rsid w:val="00DB1ED4"/>
    <w:rsid w:val="00DB3D82"/>
    <w:rsid w:val="00DB577D"/>
    <w:rsid w:val="00DB6B42"/>
    <w:rsid w:val="00DC0533"/>
    <w:rsid w:val="00DC14E6"/>
    <w:rsid w:val="00DC2D84"/>
    <w:rsid w:val="00DC4340"/>
    <w:rsid w:val="00DC4614"/>
    <w:rsid w:val="00DC6177"/>
    <w:rsid w:val="00DD079F"/>
    <w:rsid w:val="00DD35C2"/>
    <w:rsid w:val="00DD4202"/>
    <w:rsid w:val="00DD603F"/>
    <w:rsid w:val="00DD604E"/>
    <w:rsid w:val="00DD62F1"/>
    <w:rsid w:val="00DD6CA9"/>
    <w:rsid w:val="00DE3A46"/>
    <w:rsid w:val="00DE415C"/>
    <w:rsid w:val="00DE43BA"/>
    <w:rsid w:val="00DE5AAF"/>
    <w:rsid w:val="00DE5CA5"/>
    <w:rsid w:val="00DE68BE"/>
    <w:rsid w:val="00DE6CE9"/>
    <w:rsid w:val="00DF0C1B"/>
    <w:rsid w:val="00DF13FE"/>
    <w:rsid w:val="00DF2EFB"/>
    <w:rsid w:val="00DF3135"/>
    <w:rsid w:val="00DF50AC"/>
    <w:rsid w:val="00DF5BB3"/>
    <w:rsid w:val="00E00403"/>
    <w:rsid w:val="00E007A1"/>
    <w:rsid w:val="00E0174C"/>
    <w:rsid w:val="00E03B9E"/>
    <w:rsid w:val="00E03E9A"/>
    <w:rsid w:val="00E0467A"/>
    <w:rsid w:val="00E055A6"/>
    <w:rsid w:val="00E0643A"/>
    <w:rsid w:val="00E10615"/>
    <w:rsid w:val="00E113B1"/>
    <w:rsid w:val="00E127AC"/>
    <w:rsid w:val="00E12937"/>
    <w:rsid w:val="00E12A4B"/>
    <w:rsid w:val="00E12D99"/>
    <w:rsid w:val="00E13D4D"/>
    <w:rsid w:val="00E14DD1"/>
    <w:rsid w:val="00E150A8"/>
    <w:rsid w:val="00E1557C"/>
    <w:rsid w:val="00E155C9"/>
    <w:rsid w:val="00E15AF8"/>
    <w:rsid w:val="00E168C0"/>
    <w:rsid w:val="00E17DF3"/>
    <w:rsid w:val="00E2088E"/>
    <w:rsid w:val="00E22127"/>
    <w:rsid w:val="00E229C3"/>
    <w:rsid w:val="00E238EB"/>
    <w:rsid w:val="00E25862"/>
    <w:rsid w:val="00E27EC4"/>
    <w:rsid w:val="00E307FD"/>
    <w:rsid w:val="00E322B6"/>
    <w:rsid w:val="00E32B3C"/>
    <w:rsid w:val="00E34AC9"/>
    <w:rsid w:val="00E35F7C"/>
    <w:rsid w:val="00E376CA"/>
    <w:rsid w:val="00E43018"/>
    <w:rsid w:val="00E44DE3"/>
    <w:rsid w:val="00E45BBE"/>
    <w:rsid w:val="00E45DE3"/>
    <w:rsid w:val="00E50425"/>
    <w:rsid w:val="00E516F7"/>
    <w:rsid w:val="00E51E1C"/>
    <w:rsid w:val="00E52055"/>
    <w:rsid w:val="00E52F77"/>
    <w:rsid w:val="00E538E7"/>
    <w:rsid w:val="00E547AE"/>
    <w:rsid w:val="00E54A8D"/>
    <w:rsid w:val="00E56B7D"/>
    <w:rsid w:val="00E56F28"/>
    <w:rsid w:val="00E60558"/>
    <w:rsid w:val="00E611CB"/>
    <w:rsid w:val="00E63B9D"/>
    <w:rsid w:val="00E64159"/>
    <w:rsid w:val="00E65271"/>
    <w:rsid w:val="00E65888"/>
    <w:rsid w:val="00E660D5"/>
    <w:rsid w:val="00E7385E"/>
    <w:rsid w:val="00E74C72"/>
    <w:rsid w:val="00E779EA"/>
    <w:rsid w:val="00E821DE"/>
    <w:rsid w:val="00E823FB"/>
    <w:rsid w:val="00E829DD"/>
    <w:rsid w:val="00E82A7B"/>
    <w:rsid w:val="00E82B86"/>
    <w:rsid w:val="00E846A1"/>
    <w:rsid w:val="00E847A1"/>
    <w:rsid w:val="00E854D8"/>
    <w:rsid w:val="00E865D0"/>
    <w:rsid w:val="00E866D2"/>
    <w:rsid w:val="00E909BB"/>
    <w:rsid w:val="00E91BCA"/>
    <w:rsid w:val="00E924AB"/>
    <w:rsid w:val="00E929AD"/>
    <w:rsid w:val="00E930C9"/>
    <w:rsid w:val="00E93D03"/>
    <w:rsid w:val="00E962B9"/>
    <w:rsid w:val="00E967CE"/>
    <w:rsid w:val="00E97700"/>
    <w:rsid w:val="00EA1239"/>
    <w:rsid w:val="00EA1793"/>
    <w:rsid w:val="00EA19B8"/>
    <w:rsid w:val="00EA4199"/>
    <w:rsid w:val="00EA4A7D"/>
    <w:rsid w:val="00EA4F3D"/>
    <w:rsid w:val="00EA53ED"/>
    <w:rsid w:val="00EA695A"/>
    <w:rsid w:val="00EA6C25"/>
    <w:rsid w:val="00EA7C2E"/>
    <w:rsid w:val="00EA7D2F"/>
    <w:rsid w:val="00EB4D07"/>
    <w:rsid w:val="00EB62C3"/>
    <w:rsid w:val="00EB65BD"/>
    <w:rsid w:val="00EB6D0B"/>
    <w:rsid w:val="00EB7F70"/>
    <w:rsid w:val="00EC0803"/>
    <w:rsid w:val="00EC3760"/>
    <w:rsid w:val="00EC5828"/>
    <w:rsid w:val="00EC78D5"/>
    <w:rsid w:val="00EC7A81"/>
    <w:rsid w:val="00ED0F72"/>
    <w:rsid w:val="00ED14CB"/>
    <w:rsid w:val="00ED1500"/>
    <w:rsid w:val="00ED1CA8"/>
    <w:rsid w:val="00ED213F"/>
    <w:rsid w:val="00ED2EA2"/>
    <w:rsid w:val="00ED4443"/>
    <w:rsid w:val="00ED4F3B"/>
    <w:rsid w:val="00ED59A9"/>
    <w:rsid w:val="00ED5F23"/>
    <w:rsid w:val="00ED6A96"/>
    <w:rsid w:val="00ED7478"/>
    <w:rsid w:val="00EE04AE"/>
    <w:rsid w:val="00EE19B5"/>
    <w:rsid w:val="00EE3122"/>
    <w:rsid w:val="00EE5E49"/>
    <w:rsid w:val="00EF2467"/>
    <w:rsid w:val="00EF3647"/>
    <w:rsid w:val="00EF5153"/>
    <w:rsid w:val="00EF5451"/>
    <w:rsid w:val="00EF5510"/>
    <w:rsid w:val="00F00A03"/>
    <w:rsid w:val="00F00C14"/>
    <w:rsid w:val="00F013B7"/>
    <w:rsid w:val="00F014AB"/>
    <w:rsid w:val="00F0214E"/>
    <w:rsid w:val="00F023E6"/>
    <w:rsid w:val="00F02582"/>
    <w:rsid w:val="00F058A7"/>
    <w:rsid w:val="00F0624A"/>
    <w:rsid w:val="00F06D48"/>
    <w:rsid w:val="00F115DA"/>
    <w:rsid w:val="00F1179C"/>
    <w:rsid w:val="00F12D97"/>
    <w:rsid w:val="00F14BA9"/>
    <w:rsid w:val="00F159EA"/>
    <w:rsid w:val="00F160B1"/>
    <w:rsid w:val="00F16547"/>
    <w:rsid w:val="00F1730B"/>
    <w:rsid w:val="00F200B5"/>
    <w:rsid w:val="00F225ED"/>
    <w:rsid w:val="00F2495E"/>
    <w:rsid w:val="00F26214"/>
    <w:rsid w:val="00F2706C"/>
    <w:rsid w:val="00F3091B"/>
    <w:rsid w:val="00F318CD"/>
    <w:rsid w:val="00F3326E"/>
    <w:rsid w:val="00F3346F"/>
    <w:rsid w:val="00F34882"/>
    <w:rsid w:val="00F3541E"/>
    <w:rsid w:val="00F35EB1"/>
    <w:rsid w:val="00F36756"/>
    <w:rsid w:val="00F371FA"/>
    <w:rsid w:val="00F37EC6"/>
    <w:rsid w:val="00F41B58"/>
    <w:rsid w:val="00F4231E"/>
    <w:rsid w:val="00F42C96"/>
    <w:rsid w:val="00F4496C"/>
    <w:rsid w:val="00F45214"/>
    <w:rsid w:val="00F45A2A"/>
    <w:rsid w:val="00F45C7E"/>
    <w:rsid w:val="00F46C26"/>
    <w:rsid w:val="00F474F2"/>
    <w:rsid w:val="00F4799A"/>
    <w:rsid w:val="00F47F3A"/>
    <w:rsid w:val="00F5030A"/>
    <w:rsid w:val="00F510C1"/>
    <w:rsid w:val="00F51DF1"/>
    <w:rsid w:val="00F52705"/>
    <w:rsid w:val="00F527F4"/>
    <w:rsid w:val="00F53594"/>
    <w:rsid w:val="00F54B75"/>
    <w:rsid w:val="00F55479"/>
    <w:rsid w:val="00F55BC9"/>
    <w:rsid w:val="00F60667"/>
    <w:rsid w:val="00F634F1"/>
    <w:rsid w:val="00F652D7"/>
    <w:rsid w:val="00F653F9"/>
    <w:rsid w:val="00F6580C"/>
    <w:rsid w:val="00F7128B"/>
    <w:rsid w:val="00F7139A"/>
    <w:rsid w:val="00F75283"/>
    <w:rsid w:val="00F768A6"/>
    <w:rsid w:val="00F76A5A"/>
    <w:rsid w:val="00F77F4A"/>
    <w:rsid w:val="00F81650"/>
    <w:rsid w:val="00F84D46"/>
    <w:rsid w:val="00F8528D"/>
    <w:rsid w:val="00F85854"/>
    <w:rsid w:val="00F87814"/>
    <w:rsid w:val="00F87B7C"/>
    <w:rsid w:val="00F91857"/>
    <w:rsid w:val="00F93197"/>
    <w:rsid w:val="00F9551C"/>
    <w:rsid w:val="00F96584"/>
    <w:rsid w:val="00F965D8"/>
    <w:rsid w:val="00F97CC0"/>
    <w:rsid w:val="00F97E7E"/>
    <w:rsid w:val="00FA34A0"/>
    <w:rsid w:val="00FA4BB7"/>
    <w:rsid w:val="00FA4CC2"/>
    <w:rsid w:val="00FA5573"/>
    <w:rsid w:val="00FA5770"/>
    <w:rsid w:val="00FA6A2E"/>
    <w:rsid w:val="00FA6E46"/>
    <w:rsid w:val="00FB01EC"/>
    <w:rsid w:val="00FB031B"/>
    <w:rsid w:val="00FB120D"/>
    <w:rsid w:val="00FB150B"/>
    <w:rsid w:val="00FB39A7"/>
    <w:rsid w:val="00FB3B08"/>
    <w:rsid w:val="00FB3CD6"/>
    <w:rsid w:val="00FB4BFC"/>
    <w:rsid w:val="00FB5BC5"/>
    <w:rsid w:val="00FC3220"/>
    <w:rsid w:val="00FC52C5"/>
    <w:rsid w:val="00FC56C8"/>
    <w:rsid w:val="00FC7AD8"/>
    <w:rsid w:val="00FD11EC"/>
    <w:rsid w:val="00FD5102"/>
    <w:rsid w:val="00FD6412"/>
    <w:rsid w:val="00FD739E"/>
    <w:rsid w:val="00FD7CE5"/>
    <w:rsid w:val="00FD7FE9"/>
    <w:rsid w:val="00FE0387"/>
    <w:rsid w:val="00FE039C"/>
    <w:rsid w:val="00FE0558"/>
    <w:rsid w:val="00FE07C0"/>
    <w:rsid w:val="00FE1222"/>
    <w:rsid w:val="00FE3E1F"/>
    <w:rsid w:val="00FE400E"/>
    <w:rsid w:val="00FE7166"/>
    <w:rsid w:val="00FF054F"/>
    <w:rsid w:val="00FF05E3"/>
    <w:rsid w:val="00FF1D32"/>
    <w:rsid w:val="00FF246D"/>
    <w:rsid w:val="00FF25AA"/>
    <w:rsid w:val="00FF32BD"/>
    <w:rsid w:val="00FF3AA6"/>
    <w:rsid w:val="00FF45D4"/>
    <w:rsid w:val="00FF45F6"/>
    <w:rsid w:val="00FF5094"/>
    <w:rsid w:val="00FF60FE"/>
    <w:rsid w:val="00FF686D"/>
    <w:rsid w:val="00FF6A40"/>
    <w:rsid w:val="00FF6F00"/>
    <w:rsid w:val="00FF768A"/>
    <w:rsid w:val="1D9D06ED"/>
    <w:rsid w:val="27F47B9F"/>
    <w:rsid w:val="2DD8A055"/>
    <w:rsid w:val="382EE617"/>
    <w:rsid w:val="3AE0C99A"/>
    <w:rsid w:val="45773E34"/>
    <w:rsid w:val="4B4691A6"/>
    <w:rsid w:val="4E7D9AF0"/>
    <w:rsid w:val="50127AE5"/>
    <w:rsid w:val="58D3E0B2"/>
    <w:rsid w:val="7BB5DAB9"/>
    <w:rsid w:val="7C25F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14D3D"/>
  <w15:chartTrackingRefBased/>
  <w15:docId w15:val="{CB819057-0D97-440D-8F46-CF3E86962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425"/>
    <w:rPr>
      <w:rFonts w:ascii="Times New Roman" w:hAnsi="Times New Roman"/>
      <w:color w:val="000000" w:themeColor="text1"/>
      <w:sz w:val="24"/>
      <w:lang w:val="en-US"/>
    </w:rPr>
  </w:style>
  <w:style w:type="paragraph" w:styleId="Heading1">
    <w:name w:val="heading 1"/>
    <w:basedOn w:val="Title"/>
    <w:next w:val="Normal"/>
    <w:link w:val="Heading1Char"/>
    <w:uiPriority w:val="9"/>
    <w:qFormat/>
    <w:rsid w:val="004B319E"/>
    <w:pPr>
      <w:numPr>
        <w:numId w:val="23"/>
      </w:numPr>
      <w:ind w:left="426"/>
      <w:jc w:val="both"/>
      <w:outlineLvl w:val="0"/>
    </w:pPr>
    <w:rPr>
      <w:sz w:val="32"/>
      <w:szCs w:val="32"/>
    </w:rPr>
  </w:style>
  <w:style w:type="paragraph" w:styleId="Heading2">
    <w:name w:val="heading 2"/>
    <w:basedOn w:val="Heading3"/>
    <w:next w:val="ListParagraph"/>
    <w:link w:val="Heading2Char"/>
    <w:uiPriority w:val="9"/>
    <w:unhideWhenUsed/>
    <w:qFormat/>
    <w:rsid w:val="00D13463"/>
    <w:pPr>
      <w:numPr>
        <w:numId w:val="2"/>
      </w:numPr>
      <w:spacing w:line="360" w:lineRule="auto"/>
      <w:outlineLvl w:val="1"/>
    </w:pPr>
    <w:rPr>
      <w:b w:val="0"/>
      <w:bCs w:val="0"/>
      <w:sz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C6539B"/>
    <w:pPr>
      <w:outlineLvl w:val="2"/>
    </w:pPr>
    <w:rPr>
      <w:rFonts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B5F4B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B5F4B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48"/>
      <w:szCs w:val="4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B319E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D13463"/>
    <w:pPr>
      <w:ind w:left="720"/>
      <w:contextualSpacing/>
      <w:jc w:val="both"/>
    </w:pPr>
  </w:style>
  <w:style w:type="character" w:customStyle="1" w:styleId="Heading2Char">
    <w:name w:val="Heading 2 Char"/>
    <w:basedOn w:val="DefaultParagraphFont"/>
    <w:link w:val="Heading2"/>
    <w:uiPriority w:val="9"/>
    <w:rsid w:val="00D13463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val="en-US"/>
    </w:rPr>
  </w:style>
  <w:style w:type="paragraph" w:styleId="NoSpacing">
    <w:name w:val="No Spacing"/>
    <w:uiPriority w:val="1"/>
    <w:qFormat/>
    <w:rsid w:val="003A2B1E"/>
    <w:pPr>
      <w:spacing w:after="0" w:line="240" w:lineRule="auto"/>
    </w:pPr>
    <w:rPr>
      <w:rFonts w:ascii="Times New Roman" w:hAnsi="Times New Roman"/>
      <w:color w:val="000000" w:themeColor="text1"/>
      <w:sz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6539B"/>
    <w:rPr>
      <w:rFonts w:ascii="Times New Roman" w:hAnsi="Times New Roman" w:cs="Times New Roman"/>
      <w:b/>
      <w:bCs/>
      <w:color w:val="000000" w:themeColor="text1"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44D9E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144D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4D9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44D9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D143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1D1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43D"/>
    <w:rPr>
      <w:rFonts w:ascii="Times New Roman" w:hAnsi="Times New Roman"/>
      <w:color w:val="000000" w:themeColor="text1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D1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43D"/>
    <w:rPr>
      <w:rFonts w:ascii="Times New Roman" w:hAnsi="Times New Roman"/>
      <w:color w:val="000000" w:themeColor="text1"/>
      <w:sz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82B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97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655E0"/>
    <w:pPr>
      <w:spacing w:after="0" w:line="240" w:lineRule="auto"/>
    </w:pPr>
    <w:rPr>
      <w:rFonts w:ascii="Times New Roman" w:hAnsi="Times New Roman"/>
      <w:color w:val="000000" w:themeColor="text1"/>
      <w:sz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D6CA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659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59D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59D0"/>
    <w:rPr>
      <w:rFonts w:ascii="Times New Roman" w:hAnsi="Times New Roman"/>
      <w:color w:val="000000" w:themeColor="text1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59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59D0"/>
    <w:rPr>
      <w:rFonts w:ascii="Times New Roman" w:hAnsi="Times New Roman"/>
      <w:b/>
      <w:bCs/>
      <w:color w:val="000000" w:themeColor="text1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9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pn72\Documents\Custom%20Office%20Templates\Laporan%20TUBES%20TBFO%20Python%20Compil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955CC-F8CB-4C5A-83E6-7DFE1334D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Laporan TUBES TBFO Python Compiler</Template>
  <TotalTime>943</TotalTime>
  <Pages>55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Links>
    <vt:vector size="246" baseType="variant">
      <vt:variant>
        <vt:i4>2752513</vt:i4>
      </vt:variant>
      <vt:variant>
        <vt:i4>231</vt:i4>
      </vt:variant>
      <vt:variant>
        <vt:i4>0</vt:i4>
      </vt:variant>
      <vt:variant>
        <vt:i4>5</vt:i4>
      </vt:variant>
      <vt:variant>
        <vt:lpwstr>https://medium.com/@pythonmembers.club/building-a-lexer-in-python-a-tutorial-3b6de161fe84</vt:lpwstr>
      </vt:variant>
      <vt:variant>
        <vt:lpwstr/>
      </vt:variant>
      <vt:variant>
        <vt:i4>4980750</vt:i4>
      </vt:variant>
      <vt:variant>
        <vt:i4>228</vt:i4>
      </vt:variant>
      <vt:variant>
        <vt:i4>0</vt:i4>
      </vt:variant>
      <vt:variant>
        <vt:i4>5</vt:i4>
      </vt:variant>
      <vt:variant>
        <vt:lpwstr>https://www.programiz.com/python-programming/keyword-list</vt:lpwstr>
      </vt:variant>
      <vt:variant>
        <vt:lpwstr/>
      </vt:variant>
      <vt:variant>
        <vt:i4>4390997</vt:i4>
      </vt:variant>
      <vt:variant>
        <vt:i4>225</vt:i4>
      </vt:variant>
      <vt:variant>
        <vt:i4>0</vt:i4>
      </vt:variant>
      <vt:variant>
        <vt:i4>5</vt:i4>
      </vt:variant>
      <vt:variant>
        <vt:lpwstr>https://www.geeksforgeeks.org/cocke-younger-kasami-cyk-algorithm/</vt:lpwstr>
      </vt:variant>
      <vt:variant>
        <vt:lpwstr/>
      </vt:variant>
      <vt:variant>
        <vt:i4>786461</vt:i4>
      </vt:variant>
      <vt:variant>
        <vt:i4>222</vt:i4>
      </vt:variant>
      <vt:variant>
        <vt:i4>0</vt:i4>
      </vt:variant>
      <vt:variant>
        <vt:i4>5</vt:i4>
      </vt:variant>
      <vt:variant>
        <vt:lpwstr>https://stackoverflow.com/questions/55571086/writing-a-lexer-for-a-new-programming-language-in-python</vt:lpwstr>
      </vt:variant>
      <vt:variant>
        <vt:lpwstr/>
      </vt:variant>
      <vt:variant>
        <vt:i4>6291515</vt:i4>
      </vt:variant>
      <vt:variant>
        <vt:i4>219</vt:i4>
      </vt:variant>
      <vt:variant>
        <vt:i4>0</vt:i4>
      </vt:variant>
      <vt:variant>
        <vt:i4>5</vt:i4>
      </vt:variant>
      <vt:variant>
        <vt:lpwstr>https://github.com/FelineJTD/Python-Compiler/tree/main</vt:lpwstr>
      </vt:variant>
      <vt:variant>
        <vt:lpwstr/>
      </vt:variant>
      <vt:variant>
        <vt:i4>1441847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_Toc88608019</vt:lpwstr>
      </vt:variant>
      <vt:variant>
        <vt:i4>1507383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_Toc88608018</vt:lpwstr>
      </vt:variant>
      <vt:variant>
        <vt:i4>1572919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_Toc88608017</vt:lpwstr>
      </vt:variant>
      <vt:variant>
        <vt:i4>1638455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_Toc88608016</vt:lpwstr>
      </vt:variant>
      <vt:variant>
        <vt:i4>1703991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_Toc88608015</vt:lpwstr>
      </vt:variant>
      <vt:variant>
        <vt:i4>1769527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_Toc88608014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_Toc88608013</vt:lpwstr>
      </vt:variant>
      <vt:variant>
        <vt:i4>1900599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_Toc88608012</vt:lpwstr>
      </vt:variant>
      <vt:variant>
        <vt:i4>1966135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_Toc88608011</vt:lpwstr>
      </vt:variant>
      <vt:variant>
        <vt:i4>2031671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_Toc88608010</vt:lpwstr>
      </vt:variant>
      <vt:variant>
        <vt:i4>1441846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_Toc88608009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_Toc88608008</vt:lpwstr>
      </vt:variant>
      <vt:variant>
        <vt:i4>1572918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_Toc88608007</vt:lpwstr>
      </vt:variant>
      <vt:variant>
        <vt:i4>1638454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_Toc88608006</vt:lpwstr>
      </vt:variant>
      <vt:variant>
        <vt:i4>1703990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_Toc88608005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_Toc88608004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_Toc88608003</vt:lpwstr>
      </vt:variant>
      <vt:variant>
        <vt:i4>1900598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_Toc88608002</vt:lpwstr>
      </vt:variant>
      <vt:variant>
        <vt:i4>1966134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_Toc88608001</vt:lpwstr>
      </vt:variant>
      <vt:variant>
        <vt:i4>2031670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_Toc88608000</vt:lpwstr>
      </vt:variant>
      <vt:variant>
        <vt:i4>2031664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_Toc88607999</vt:lpwstr>
      </vt:variant>
      <vt:variant>
        <vt:i4>1966128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_Toc88607998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_Toc88607997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_Toc88607996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_Toc88607995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_Toc88607994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_Toc88607993</vt:lpwstr>
      </vt:variant>
      <vt:variant>
        <vt:i4>1310768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_Toc88607992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_Toc88607991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_Toc88607990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_Toc88607989</vt:lpwstr>
      </vt:variant>
      <vt:variant>
        <vt:i4>1966129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_Toc88607988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_Toc88607987</vt:lpwstr>
      </vt:variant>
      <vt:variant>
        <vt:i4>1048625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_Toc88607986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_Toc88607985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_Toc88607984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Prawira Nugroho</dc:creator>
  <cp:keywords/>
  <dc:description/>
  <cp:lastModifiedBy>Aditya Prawira Nugroho</cp:lastModifiedBy>
  <cp:revision>217</cp:revision>
  <cp:lastPrinted>2021-11-24T12:54:00Z</cp:lastPrinted>
  <dcterms:created xsi:type="dcterms:W3CDTF">2022-01-20T15:16:00Z</dcterms:created>
  <dcterms:modified xsi:type="dcterms:W3CDTF">2022-01-24T16:59:00Z</dcterms:modified>
</cp:coreProperties>
</file>